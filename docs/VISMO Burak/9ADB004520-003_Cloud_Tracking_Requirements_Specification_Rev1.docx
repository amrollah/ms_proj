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7F073" w14:textId="77777777" w:rsidR="00183209" w:rsidRPr="00183209" w:rsidRDefault="00183209" w:rsidP="0099757A">
      <w:pPr>
        <w:pStyle w:val="DocumentTitle"/>
        <w:jc w:val="both"/>
        <w:rPr>
          <w:lang w:val="en-US"/>
        </w:rPr>
      </w:pPr>
    </w:p>
    <w:p w14:paraId="44A7F074" w14:textId="77777777" w:rsidR="00183209" w:rsidRPr="00183209" w:rsidRDefault="00183209" w:rsidP="0099757A">
      <w:pPr>
        <w:pStyle w:val="DocumentTitle"/>
        <w:jc w:val="both"/>
        <w:rPr>
          <w:lang w:val="en-US"/>
        </w:rPr>
      </w:pPr>
    </w:p>
    <w:p w14:paraId="44A7F075" w14:textId="77777777" w:rsidR="00183209" w:rsidRPr="00183209" w:rsidRDefault="00183209" w:rsidP="0099757A">
      <w:pPr>
        <w:pStyle w:val="DocumentTitle"/>
        <w:jc w:val="both"/>
        <w:rPr>
          <w:lang w:val="en-US"/>
        </w:rPr>
      </w:pPr>
    </w:p>
    <w:p w14:paraId="44A7F076" w14:textId="77777777" w:rsidR="00183209" w:rsidRPr="00183209" w:rsidRDefault="00183209" w:rsidP="00273FC6">
      <w:pPr>
        <w:pStyle w:val="DocumentTitle"/>
        <w:rPr>
          <w:lang w:val="en-US"/>
        </w:rPr>
      </w:pPr>
      <w:r w:rsidRPr="00183209">
        <w:rPr>
          <w:lang w:val="en-US"/>
        </w:rPr>
        <w:t>Requirement</w:t>
      </w:r>
      <w:r>
        <w:rPr>
          <w:lang w:val="en-US"/>
        </w:rPr>
        <w:t>s</w:t>
      </w:r>
      <w:r w:rsidRPr="00183209">
        <w:rPr>
          <w:lang w:val="en-US"/>
        </w:rPr>
        <w:t xml:space="preserve"> Specification</w:t>
      </w:r>
    </w:p>
    <w:p w14:paraId="44A7F077" w14:textId="77777777" w:rsidR="00183209" w:rsidRPr="00183209" w:rsidRDefault="00183209" w:rsidP="00273FC6">
      <w:pPr>
        <w:pStyle w:val="DocumentTitle"/>
        <w:rPr>
          <w:lang w:val="en-US"/>
        </w:rPr>
      </w:pPr>
    </w:p>
    <w:p w14:paraId="44A7F078" w14:textId="77777777" w:rsidR="00183209" w:rsidRPr="001E28CA" w:rsidRDefault="001E28CA" w:rsidP="001E28CA">
      <w:pPr>
        <w:pStyle w:val="DocumentTitle"/>
        <w:rPr>
          <w:lang w:val="en-US"/>
        </w:rPr>
      </w:pPr>
      <w:r w:rsidRPr="001E28CA">
        <w:rPr>
          <w:lang w:val="en-US"/>
        </w:rPr>
        <w:t>Cloud Tracking and  Solar Forecasting for PV Power Prediction</w:t>
      </w:r>
    </w:p>
    <w:p w14:paraId="44A7F079" w14:textId="77777777" w:rsidR="00183209" w:rsidRPr="00183209" w:rsidRDefault="00183209" w:rsidP="0099757A">
      <w:pPr>
        <w:pStyle w:val="DocumentTitle"/>
        <w:jc w:val="both"/>
        <w:rPr>
          <w:lang w:val="en-US"/>
        </w:rPr>
      </w:pPr>
    </w:p>
    <w:p w14:paraId="44A7F07A" w14:textId="77777777" w:rsidR="00183209" w:rsidRDefault="00183209" w:rsidP="00273FC6">
      <w:pPr>
        <w:pStyle w:val="HelpText"/>
        <w:ind w:left="709" w:hanging="709"/>
      </w:pPr>
      <w:r>
        <w:rPr>
          <w:vanish w:val="0"/>
        </w:rPr>
        <w:t>Help:</w:t>
      </w:r>
      <w:r>
        <w:rPr>
          <w:vanish w:val="0"/>
        </w:rPr>
        <w:tab/>
        <w:t>Text displayed in blue italics is included to provide guidance to the author and should be hidden before publishing the document. Check/un-check the visibility of hidden text on the screen when editing under Tools&gt;Options&gt;View. Check/un-check the visibility of hidden text when printing the document under Tools&gt;Options&gt;Print.</w:t>
      </w:r>
      <w:r>
        <w:rPr>
          <w:vanish w:val="0"/>
        </w:rPr>
        <w:br/>
      </w:r>
      <w:r>
        <w:br/>
        <w:t>This template guides you in the process of collecting requirements for the project. It contains the information required as input for a G1 and G2 assessments according to the ABB Gate Model.</w:t>
      </w:r>
      <w:r>
        <w:br/>
      </w:r>
      <w:r>
        <w:br/>
        <w:t>The contents of this document will refine over time, and therefore the document should be seen as a living document during the development lifecycle. However, it is important to point out in the project plan document which requirements will be realized in which increment.</w:t>
      </w:r>
      <w:r>
        <w:br/>
      </w:r>
      <w:r>
        <w:br/>
        <w:t>If a section in this document is not applicable for the actual project, do not remove the section, instead write that it is not applicable (N.A.) and why.</w:t>
      </w:r>
    </w:p>
    <w:p w14:paraId="44A7F07B" w14:textId="77777777" w:rsidR="006D471B" w:rsidRPr="00183209" w:rsidRDefault="006D471B" w:rsidP="00B73C99">
      <w:pPr>
        <w:pStyle w:val="Contents"/>
        <w:rPr>
          <w:lang w:val="en-US"/>
        </w:rPr>
      </w:pPr>
      <w:r w:rsidRPr="00183209">
        <w:rPr>
          <w:lang w:val="en-US"/>
        </w:rPr>
        <w:lastRenderedPageBreak/>
        <w:t>TABLE OF CONTENTS</w:t>
      </w:r>
    </w:p>
    <w:p w14:paraId="44A7F07C" w14:textId="77777777" w:rsidR="002F0203" w:rsidRDefault="00183209">
      <w:pPr>
        <w:pStyle w:val="TOC1"/>
        <w:tabs>
          <w:tab w:val="left" w:pos="400"/>
          <w:tab w:val="right" w:leader="dot" w:pos="9680"/>
        </w:tabs>
        <w:rPr>
          <w:rFonts w:asciiTheme="minorHAnsi" w:eastAsiaTheme="minorEastAsia" w:hAnsiTheme="minorHAnsi" w:cstheme="minorBidi"/>
          <w:b w:val="0"/>
          <w:caps w:val="0"/>
          <w:noProof/>
          <w:sz w:val="22"/>
          <w:szCs w:val="22"/>
        </w:rPr>
      </w:pPr>
      <w:r>
        <w:fldChar w:fldCharType="begin"/>
      </w:r>
      <w:r>
        <w:instrText xml:space="preserve"> TOC \o "1-3" \h \z </w:instrText>
      </w:r>
      <w:r>
        <w:fldChar w:fldCharType="separate"/>
      </w:r>
      <w:hyperlink w:anchor="_Toc347924118" w:history="1">
        <w:r w:rsidR="002F0203" w:rsidRPr="008E0354">
          <w:rPr>
            <w:rStyle w:val="Hyperlink"/>
            <w:noProof/>
          </w:rPr>
          <w:t>1</w:t>
        </w:r>
        <w:r w:rsidR="002F0203">
          <w:rPr>
            <w:rFonts w:asciiTheme="minorHAnsi" w:eastAsiaTheme="minorEastAsia" w:hAnsiTheme="minorHAnsi" w:cstheme="minorBidi"/>
            <w:b w:val="0"/>
            <w:caps w:val="0"/>
            <w:noProof/>
            <w:sz w:val="22"/>
            <w:szCs w:val="22"/>
          </w:rPr>
          <w:tab/>
        </w:r>
        <w:r w:rsidR="002F0203" w:rsidRPr="008E0354">
          <w:rPr>
            <w:rStyle w:val="Hyperlink"/>
            <w:noProof/>
          </w:rPr>
          <w:t>Introduction</w:t>
        </w:r>
        <w:r w:rsidR="002F0203">
          <w:rPr>
            <w:noProof/>
            <w:webHidden/>
          </w:rPr>
          <w:tab/>
        </w:r>
        <w:r w:rsidR="002F0203">
          <w:rPr>
            <w:noProof/>
            <w:webHidden/>
          </w:rPr>
          <w:fldChar w:fldCharType="begin"/>
        </w:r>
        <w:r w:rsidR="002F0203">
          <w:rPr>
            <w:noProof/>
            <w:webHidden/>
          </w:rPr>
          <w:instrText xml:space="preserve"> PAGEREF _Toc347924118 \h </w:instrText>
        </w:r>
        <w:r w:rsidR="002F0203">
          <w:rPr>
            <w:noProof/>
            <w:webHidden/>
          </w:rPr>
        </w:r>
        <w:r w:rsidR="002F0203">
          <w:rPr>
            <w:noProof/>
            <w:webHidden/>
          </w:rPr>
          <w:fldChar w:fldCharType="separate"/>
        </w:r>
        <w:r w:rsidR="002F0203">
          <w:rPr>
            <w:noProof/>
            <w:webHidden/>
          </w:rPr>
          <w:t>2</w:t>
        </w:r>
        <w:r w:rsidR="002F0203">
          <w:rPr>
            <w:noProof/>
            <w:webHidden/>
          </w:rPr>
          <w:fldChar w:fldCharType="end"/>
        </w:r>
      </w:hyperlink>
    </w:p>
    <w:p w14:paraId="44A7F07D"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19" w:history="1">
        <w:r w:rsidR="002F0203" w:rsidRPr="008E0354">
          <w:rPr>
            <w:rStyle w:val="Hyperlink"/>
            <w:noProof/>
          </w:rPr>
          <w:t>1.1</w:t>
        </w:r>
        <w:r w:rsidR="002F0203">
          <w:rPr>
            <w:rFonts w:asciiTheme="minorHAnsi" w:eastAsiaTheme="minorEastAsia" w:hAnsiTheme="minorHAnsi" w:cstheme="minorBidi"/>
            <w:smallCaps w:val="0"/>
            <w:noProof/>
            <w:sz w:val="22"/>
            <w:szCs w:val="22"/>
          </w:rPr>
          <w:tab/>
        </w:r>
        <w:r w:rsidR="002F0203" w:rsidRPr="008E0354">
          <w:rPr>
            <w:rStyle w:val="Hyperlink"/>
            <w:noProof/>
          </w:rPr>
          <w:t>Purpose</w:t>
        </w:r>
        <w:r w:rsidR="002F0203">
          <w:rPr>
            <w:noProof/>
            <w:webHidden/>
          </w:rPr>
          <w:tab/>
        </w:r>
        <w:r w:rsidR="002F0203">
          <w:rPr>
            <w:noProof/>
            <w:webHidden/>
          </w:rPr>
          <w:fldChar w:fldCharType="begin"/>
        </w:r>
        <w:r w:rsidR="002F0203">
          <w:rPr>
            <w:noProof/>
            <w:webHidden/>
          </w:rPr>
          <w:instrText xml:space="preserve"> PAGEREF _Toc347924119 \h </w:instrText>
        </w:r>
        <w:r w:rsidR="002F0203">
          <w:rPr>
            <w:noProof/>
            <w:webHidden/>
          </w:rPr>
        </w:r>
        <w:r w:rsidR="002F0203">
          <w:rPr>
            <w:noProof/>
            <w:webHidden/>
          </w:rPr>
          <w:fldChar w:fldCharType="separate"/>
        </w:r>
        <w:r w:rsidR="002F0203">
          <w:rPr>
            <w:noProof/>
            <w:webHidden/>
          </w:rPr>
          <w:t>2</w:t>
        </w:r>
        <w:r w:rsidR="002F0203">
          <w:rPr>
            <w:noProof/>
            <w:webHidden/>
          </w:rPr>
          <w:fldChar w:fldCharType="end"/>
        </w:r>
      </w:hyperlink>
    </w:p>
    <w:p w14:paraId="44A7F07E"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20" w:history="1">
        <w:r w:rsidR="002F0203" w:rsidRPr="008E0354">
          <w:rPr>
            <w:rStyle w:val="Hyperlink"/>
            <w:noProof/>
          </w:rPr>
          <w:t>1.2</w:t>
        </w:r>
        <w:r w:rsidR="002F0203">
          <w:rPr>
            <w:rFonts w:asciiTheme="minorHAnsi" w:eastAsiaTheme="minorEastAsia" w:hAnsiTheme="minorHAnsi" w:cstheme="minorBidi"/>
            <w:smallCaps w:val="0"/>
            <w:noProof/>
            <w:sz w:val="22"/>
            <w:szCs w:val="22"/>
          </w:rPr>
          <w:tab/>
        </w:r>
        <w:r w:rsidR="002F0203" w:rsidRPr="008E0354">
          <w:rPr>
            <w:rStyle w:val="Hyperlink"/>
            <w:noProof/>
          </w:rPr>
          <w:t>Scope</w:t>
        </w:r>
        <w:r w:rsidR="002F0203">
          <w:rPr>
            <w:noProof/>
            <w:webHidden/>
          </w:rPr>
          <w:tab/>
        </w:r>
        <w:r w:rsidR="002F0203">
          <w:rPr>
            <w:noProof/>
            <w:webHidden/>
          </w:rPr>
          <w:fldChar w:fldCharType="begin"/>
        </w:r>
        <w:r w:rsidR="002F0203">
          <w:rPr>
            <w:noProof/>
            <w:webHidden/>
          </w:rPr>
          <w:instrText xml:space="preserve"> PAGEREF _Toc347924120 \h </w:instrText>
        </w:r>
        <w:r w:rsidR="002F0203">
          <w:rPr>
            <w:noProof/>
            <w:webHidden/>
          </w:rPr>
        </w:r>
        <w:r w:rsidR="002F0203">
          <w:rPr>
            <w:noProof/>
            <w:webHidden/>
          </w:rPr>
          <w:fldChar w:fldCharType="separate"/>
        </w:r>
        <w:r w:rsidR="002F0203">
          <w:rPr>
            <w:noProof/>
            <w:webHidden/>
          </w:rPr>
          <w:t>3</w:t>
        </w:r>
        <w:r w:rsidR="002F0203">
          <w:rPr>
            <w:noProof/>
            <w:webHidden/>
          </w:rPr>
          <w:fldChar w:fldCharType="end"/>
        </w:r>
      </w:hyperlink>
    </w:p>
    <w:p w14:paraId="44A7F07F" w14:textId="77777777" w:rsidR="002F0203" w:rsidRDefault="0079168C">
      <w:pPr>
        <w:pStyle w:val="TOC1"/>
        <w:tabs>
          <w:tab w:val="left" w:pos="400"/>
          <w:tab w:val="right" w:leader="dot" w:pos="9680"/>
        </w:tabs>
        <w:rPr>
          <w:rFonts w:asciiTheme="minorHAnsi" w:eastAsiaTheme="minorEastAsia" w:hAnsiTheme="minorHAnsi" w:cstheme="minorBidi"/>
          <w:b w:val="0"/>
          <w:caps w:val="0"/>
          <w:noProof/>
          <w:sz w:val="22"/>
          <w:szCs w:val="22"/>
        </w:rPr>
      </w:pPr>
      <w:hyperlink w:anchor="_Toc347924121" w:history="1">
        <w:r w:rsidR="002F0203" w:rsidRPr="008E0354">
          <w:rPr>
            <w:rStyle w:val="Hyperlink"/>
            <w:noProof/>
          </w:rPr>
          <w:t>2</w:t>
        </w:r>
        <w:r w:rsidR="002F0203">
          <w:rPr>
            <w:rFonts w:asciiTheme="minorHAnsi" w:eastAsiaTheme="minorEastAsia" w:hAnsiTheme="minorHAnsi" w:cstheme="minorBidi"/>
            <w:b w:val="0"/>
            <w:caps w:val="0"/>
            <w:noProof/>
            <w:sz w:val="22"/>
            <w:szCs w:val="22"/>
          </w:rPr>
          <w:tab/>
        </w:r>
        <w:r w:rsidR="002F0203" w:rsidRPr="008E0354">
          <w:rPr>
            <w:rStyle w:val="Hyperlink"/>
            <w:noProof/>
          </w:rPr>
          <w:t>REQUIREMENTs</w:t>
        </w:r>
        <w:r w:rsidR="002F0203">
          <w:rPr>
            <w:noProof/>
            <w:webHidden/>
          </w:rPr>
          <w:tab/>
        </w:r>
        <w:r w:rsidR="002F0203">
          <w:rPr>
            <w:noProof/>
            <w:webHidden/>
          </w:rPr>
          <w:fldChar w:fldCharType="begin"/>
        </w:r>
        <w:r w:rsidR="002F0203">
          <w:rPr>
            <w:noProof/>
            <w:webHidden/>
          </w:rPr>
          <w:instrText xml:space="preserve"> PAGEREF _Toc347924121 \h </w:instrText>
        </w:r>
        <w:r w:rsidR="002F0203">
          <w:rPr>
            <w:noProof/>
            <w:webHidden/>
          </w:rPr>
        </w:r>
        <w:r w:rsidR="002F0203">
          <w:rPr>
            <w:noProof/>
            <w:webHidden/>
          </w:rPr>
          <w:fldChar w:fldCharType="separate"/>
        </w:r>
        <w:r w:rsidR="002F0203">
          <w:rPr>
            <w:noProof/>
            <w:webHidden/>
          </w:rPr>
          <w:t>4</w:t>
        </w:r>
        <w:r w:rsidR="002F0203">
          <w:rPr>
            <w:noProof/>
            <w:webHidden/>
          </w:rPr>
          <w:fldChar w:fldCharType="end"/>
        </w:r>
      </w:hyperlink>
    </w:p>
    <w:p w14:paraId="44A7F080"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22" w:history="1">
        <w:r w:rsidR="002F0203" w:rsidRPr="008E0354">
          <w:rPr>
            <w:rStyle w:val="Hyperlink"/>
            <w:noProof/>
          </w:rPr>
          <w:t>2.1</w:t>
        </w:r>
        <w:r w:rsidR="002F0203">
          <w:rPr>
            <w:rFonts w:asciiTheme="minorHAnsi" w:eastAsiaTheme="minorEastAsia" w:hAnsiTheme="minorHAnsi" w:cstheme="minorBidi"/>
            <w:smallCaps w:val="0"/>
            <w:noProof/>
            <w:sz w:val="22"/>
            <w:szCs w:val="22"/>
          </w:rPr>
          <w:tab/>
        </w:r>
        <w:r w:rsidR="002F0203" w:rsidRPr="008E0354">
          <w:rPr>
            <w:rStyle w:val="Hyperlink"/>
            <w:noProof/>
          </w:rPr>
          <w:t>Feature Requirements</w:t>
        </w:r>
        <w:r w:rsidR="002F0203">
          <w:rPr>
            <w:noProof/>
            <w:webHidden/>
          </w:rPr>
          <w:tab/>
        </w:r>
        <w:r w:rsidR="002F0203">
          <w:rPr>
            <w:noProof/>
            <w:webHidden/>
          </w:rPr>
          <w:fldChar w:fldCharType="begin"/>
        </w:r>
        <w:r w:rsidR="002F0203">
          <w:rPr>
            <w:noProof/>
            <w:webHidden/>
          </w:rPr>
          <w:instrText xml:space="preserve"> PAGEREF _Toc347924122 \h </w:instrText>
        </w:r>
        <w:r w:rsidR="002F0203">
          <w:rPr>
            <w:noProof/>
            <w:webHidden/>
          </w:rPr>
        </w:r>
        <w:r w:rsidR="002F0203">
          <w:rPr>
            <w:noProof/>
            <w:webHidden/>
          </w:rPr>
          <w:fldChar w:fldCharType="separate"/>
        </w:r>
        <w:r w:rsidR="002F0203">
          <w:rPr>
            <w:noProof/>
            <w:webHidden/>
          </w:rPr>
          <w:t>4</w:t>
        </w:r>
        <w:r w:rsidR="002F0203">
          <w:rPr>
            <w:noProof/>
            <w:webHidden/>
          </w:rPr>
          <w:fldChar w:fldCharType="end"/>
        </w:r>
      </w:hyperlink>
    </w:p>
    <w:p w14:paraId="44A7F081"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3" w:history="1">
        <w:r w:rsidR="002F0203" w:rsidRPr="008E0354">
          <w:rPr>
            <w:rStyle w:val="Hyperlink"/>
            <w:noProof/>
          </w:rPr>
          <w:t>2.1.1</w:t>
        </w:r>
        <w:r w:rsidR="002F0203">
          <w:rPr>
            <w:rFonts w:asciiTheme="minorHAnsi" w:eastAsiaTheme="minorEastAsia" w:hAnsiTheme="minorHAnsi" w:cstheme="minorBidi"/>
            <w:noProof/>
            <w:sz w:val="22"/>
            <w:szCs w:val="22"/>
          </w:rPr>
          <w:tab/>
        </w:r>
        <w:r w:rsidR="002F0203" w:rsidRPr="008E0354">
          <w:rPr>
            <w:rStyle w:val="Hyperlink"/>
            <w:noProof/>
          </w:rPr>
          <w:t>Cloud Type Classification</w:t>
        </w:r>
        <w:r w:rsidR="002F0203">
          <w:rPr>
            <w:noProof/>
            <w:webHidden/>
          </w:rPr>
          <w:tab/>
        </w:r>
        <w:r w:rsidR="002F0203">
          <w:rPr>
            <w:noProof/>
            <w:webHidden/>
          </w:rPr>
          <w:fldChar w:fldCharType="begin"/>
        </w:r>
        <w:r w:rsidR="002F0203">
          <w:rPr>
            <w:noProof/>
            <w:webHidden/>
          </w:rPr>
          <w:instrText xml:space="preserve"> PAGEREF _Toc347924123 \h </w:instrText>
        </w:r>
        <w:r w:rsidR="002F0203">
          <w:rPr>
            <w:noProof/>
            <w:webHidden/>
          </w:rPr>
        </w:r>
        <w:r w:rsidR="002F0203">
          <w:rPr>
            <w:noProof/>
            <w:webHidden/>
          </w:rPr>
          <w:fldChar w:fldCharType="separate"/>
        </w:r>
        <w:r w:rsidR="002F0203">
          <w:rPr>
            <w:noProof/>
            <w:webHidden/>
          </w:rPr>
          <w:t>4</w:t>
        </w:r>
        <w:r w:rsidR="002F0203">
          <w:rPr>
            <w:noProof/>
            <w:webHidden/>
          </w:rPr>
          <w:fldChar w:fldCharType="end"/>
        </w:r>
      </w:hyperlink>
    </w:p>
    <w:p w14:paraId="44A7F082"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4" w:history="1">
        <w:r w:rsidR="002F0203" w:rsidRPr="008E0354">
          <w:rPr>
            <w:rStyle w:val="Hyperlink"/>
            <w:noProof/>
          </w:rPr>
          <w:t>2.1.2</w:t>
        </w:r>
        <w:r w:rsidR="002F0203">
          <w:rPr>
            <w:rFonts w:asciiTheme="minorHAnsi" w:eastAsiaTheme="minorEastAsia" w:hAnsiTheme="minorHAnsi" w:cstheme="minorBidi"/>
            <w:noProof/>
            <w:sz w:val="22"/>
            <w:szCs w:val="22"/>
          </w:rPr>
          <w:tab/>
        </w:r>
        <w:r w:rsidR="002F0203" w:rsidRPr="008E0354">
          <w:rPr>
            <w:rStyle w:val="Hyperlink"/>
            <w:noProof/>
          </w:rPr>
          <w:t>Cloud base height (CBH) estimation</w:t>
        </w:r>
        <w:r w:rsidR="002F0203">
          <w:rPr>
            <w:noProof/>
            <w:webHidden/>
          </w:rPr>
          <w:tab/>
        </w:r>
        <w:r w:rsidR="002F0203">
          <w:rPr>
            <w:noProof/>
            <w:webHidden/>
          </w:rPr>
          <w:fldChar w:fldCharType="begin"/>
        </w:r>
        <w:r w:rsidR="002F0203">
          <w:rPr>
            <w:noProof/>
            <w:webHidden/>
          </w:rPr>
          <w:instrText xml:space="preserve"> PAGEREF _Toc347924124 \h </w:instrText>
        </w:r>
        <w:r w:rsidR="002F0203">
          <w:rPr>
            <w:noProof/>
            <w:webHidden/>
          </w:rPr>
        </w:r>
        <w:r w:rsidR="002F0203">
          <w:rPr>
            <w:noProof/>
            <w:webHidden/>
          </w:rPr>
          <w:fldChar w:fldCharType="separate"/>
        </w:r>
        <w:r w:rsidR="002F0203">
          <w:rPr>
            <w:noProof/>
            <w:webHidden/>
          </w:rPr>
          <w:t>5</w:t>
        </w:r>
        <w:r w:rsidR="002F0203">
          <w:rPr>
            <w:noProof/>
            <w:webHidden/>
          </w:rPr>
          <w:fldChar w:fldCharType="end"/>
        </w:r>
      </w:hyperlink>
    </w:p>
    <w:p w14:paraId="44A7F083"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5" w:history="1">
        <w:r w:rsidR="002F0203" w:rsidRPr="008E0354">
          <w:rPr>
            <w:rStyle w:val="Hyperlink"/>
            <w:noProof/>
          </w:rPr>
          <w:t>2.1.3</w:t>
        </w:r>
        <w:r w:rsidR="002F0203">
          <w:rPr>
            <w:rFonts w:asciiTheme="minorHAnsi" w:eastAsiaTheme="minorEastAsia" w:hAnsiTheme="minorHAnsi" w:cstheme="minorBidi"/>
            <w:noProof/>
            <w:sz w:val="22"/>
            <w:szCs w:val="22"/>
          </w:rPr>
          <w:tab/>
        </w:r>
        <w:r w:rsidR="002F0203" w:rsidRPr="008E0354">
          <w:rPr>
            <w:rStyle w:val="Hyperlink"/>
            <w:noProof/>
          </w:rPr>
          <w:t>Cloud motion estimation and forecasting</w:t>
        </w:r>
        <w:r w:rsidR="002F0203">
          <w:rPr>
            <w:noProof/>
            <w:webHidden/>
          </w:rPr>
          <w:tab/>
        </w:r>
        <w:r w:rsidR="002F0203">
          <w:rPr>
            <w:noProof/>
            <w:webHidden/>
          </w:rPr>
          <w:fldChar w:fldCharType="begin"/>
        </w:r>
        <w:r w:rsidR="002F0203">
          <w:rPr>
            <w:noProof/>
            <w:webHidden/>
          </w:rPr>
          <w:instrText xml:space="preserve"> PAGEREF _Toc347924125 \h </w:instrText>
        </w:r>
        <w:r w:rsidR="002F0203">
          <w:rPr>
            <w:noProof/>
            <w:webHidden/>
          </w:rPr>
        </w:r>
        <w:r w:rsidR="002F0203">
          <w:rPr>
            <w:noProof/>
            <w:webHidden/>
          </w:rPr>
          <w:fldChar w:fldCharType="separate"/>
        </w:r>
        <w:r w:rsidR="002F0203">
          <w:rPr>
            <w:noProof/>
            <w:webHidden/>
          </w:rPr>
          <w:t>6</w:t>
        </w:r>
        <w:r w:rsidR="002F0203">
          <w:rPr>
            <w:noProof/>
            <w:webHidden/>
          </w:rPr>
          <w:fldChar w:fldCharType="end"/>
        </w:r>
      </w:hyperlink>
    </w:p>
    <w:p w14:paraId="44A7F084"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6" w:history="1">
        <w:r w:rsidR="002F0203" w:rsidRPr="008E0354">
          <w:rPr>
            <w:rStyle w:val="Hyperlink"/>
            <w:noProof/>
          </w:rPr>
          <w:t>2.1.4</w:t>
        </w:r>
        <w:r w:rsidR="002F0203">
          <w:rPr>
            <w:rFonts w:asciiTheme="minorHAnsi" w:eastAsiaTheme="minorEastAsia" w:hAnsiTheme="minorHAnsi" w:cstheme="minorBidi"/>
            <w:noProof/>
            <w:sz w:val="22"/>
            <w:szCs w:val="22"/>
          </w:rPr>
          <w:tab/>
        </w:r>
        <w:r w:rsidR="002F0203" w:rsidRPr="008E0354">
          <w:rPr>
            <w:rStyle w:val="Hyperlink"/>
            <w:noProof/>
          </w:rPr>
          <w:t>Irradiance estimation and forecasting</w:t>
        </w:r>
        <w:r w:rsidR="002F0203">
          <w:rPr>
            <w:noProof/>
            <w:webHidden/>
          </w:rPr>
          <w:tab/>
        </w:r>
        <w:r w:rsidR="002F0203">
          <w:rPr>
            <w:noProof/>
            <w:webHidden/>
          </w:rPr>
          <w:fldChar w:fldCharType="begin"/>
        </w:r>
        <w:r w:rsidR="002F0203">
          <w:rPr>
            <w:noProof/>
            <w:webHidden/>
          </w:rPr>
          <w:instrText xml:space="preserve"> PAGEREF _Toc347924126 \h </w:instrText>
        </w:r>
        <w:r w:rsidR="002F0203">
          <w:rPr>
            <w:noProof/>
            <w:webHidden/>
          </w:rPr>
        </w:r>
        <w:r w:rsidR="002F0203">
          <w:rPr>
            <w:noProof/>
            <w:webHidden/>
          </w:rPr>
          <w:fldChar w:fldCharType="separate"/>
        </w:r>
        <w:r w:rsidR="002F0203">
          <w:rPr>
            <w:noProof/>
            <w:webHidden/>
          </w:rPr>
          <w:t>6</w:t>
        </w:r>
        <w:r w:rsidR="002F0203">
          <w:rPr>
            <w:noProof/>
            <w:webHidden/>
          </w:rPr>
          <w:fldChar w:fldCharType="end"/>
        </w:r>
      </w:hyperlink>
    </w:p>
    <w:p w14:paraId="44A7F085"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7" w:history="1">
        <w:r w:rsidR="002F0203" w:rsidRPr="008E0354">
          <w:rPr>
            <w:rStyle w:val="Hyperlink"/>
            <w:noProof/>
          </w:rPr>
          <w:t>2.1.5</w:t>
        </w:r>
        <w:r w:rsidR="002F0203">
          <w:rPr>
            <w:rFonts w:asciiTheme="minorHAnsi" w:eastAsiaTheme="minorEastAsia" w:hAnsiTheme="minorHAnsi" w:cstheme="minorBidi"/>
            <w:noProof/>
            <w:sz w:val="22"/>
            <w:szCs w:val="22"/>
          </w:rPr>
          <w:tab/>
        </w:r>
        <w:r w:rsidR="002F0203" w:rsidRPr="008E0354">
          <w:rPr>
            <w:rStyle w:val="Hyperlink"/>
            <w:noProof/>
          </w:rPr>
          <w:t>Power estimation and forecasting</w:t>
        </w:r>
        <w:r w:rsidR="002F0203">
          <w:rPr>
            <w:noProof/>
            <w:webHidden/>
          </w:rPr>
          <w:tab/>
        </w:r>
        <w:r w:rsidR="002F0203">
          <w:rPr>
            <w:noProof/>
            <w:webHidden/>
          </w:rPr>
          <w:fldChar w:fldCharType="begin"/>
        </w:r>
        <w:r w:rsidR="002F0203">
          <w:rPr>
            <w:noProof/>
            <w:webHidden/>
          </w:rPr>
          <w:instrText xml:space="preserve"> PAGEREF _Toc347924127 \h </w:instrText>
        </w:r>
        <w:r w:rsidR="002F0203">
          <w:rPr>
            <w:noProof/>
            <w:webHidden/>
          </w:rPr>
        </w:r>
        <w:r w:rsidR="002F0203">
          <w:rPr>
            <w:noProof/>
            <w:webHidden/>
          </w:rPr>
          <w:fldChar w:fldCharType="separate"/>
        </w:r>
        <w:r w:rsidR="002F0203">
          <w:rPr>
            <w:noProof/>
            <w:webHidden/>
          </w:rPr>
          <w:t>7</w:t>
        </w:r>
        <w:r w:rsidR="002F0203">
          <w:rPr>
            <w:noProof/>
            <w:webHidden/>
          </w:rPr>
          <w:fldChar w:fldCharType="end"/>
        </w:r>
      </w:hyperlink>
    </w:p>
    <w:p w14:paraId="44A7F086"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28" w:history="1">
        <w:r w:rsidR="002F0203" w:rsidRPr="008E0354">
          <w:rPr>
            <w:rStyle w:val="Hyperlink"/>
            <w:noProof/>
          </w:rPr>
          <w:t>2.2</w:t>
        </w:r>
        <w:r w:rsidR="002F0203">
          <w:rPr>
            <w:rFonts w:asciiTheme="minorHAnsi" w:eastAsiaTheme="minorEastAsia" w:hAnsiTheme="minorHAnsi" w:cstheme="minorBidi"/>
            <w:smallCaps w:val="0"/>
            <w:noProof/>
            <w:sz w:val="22"/>
            <w:szCs w:val="22"/>
          </w:rPr>
          <w:tab/>
        </w:r>
        <w:r w:rsidR="002F0203" w:rsidRPr="008E0354">
          <w:rPr>
            <w:rStyle w:val="Hyperlink"/>
            <w:noProof/>
          </w:rPr>
          <w:t>External Interface Requirements</w:t>
        </w:r>
        <w:r w:rsidR="002F0203">
          <w:rPr>
            <w:noProof/>
            <w:webHidden/>
          </w:rPr>
          <w:tab/>
        </w:r>
        <w:r w:rsidR="002F0203">
          <w:rPr>
            <w:noProof/>
            <w:webHidden/>
          </w:rPr>
          <w:fldChar w:fldCharType="begin"/>
        </w:r>
        <w:r w:rsidR="002F0203">
          <w:rPr>
            <w:noProof/>
            <w:webHidden/>
          </w:rPr>
          <w:instrText xml:space="preserve"> PAGEREF _Toc347924128 \h </w:instrText>
        </w:r>
        <w:r w:rsidR="002F0203">
          <w:rPr>
            <w:noProof/>
            <w:webHidden/>
          </w:rPr>
        </w:r>
        <w:r w:rsidR="002F0203">
          <w:rPr>
            <w:noProof/>
            <w:webHidden/>
          </w:rPr>
          <w:fldChar w:fldCharType="separate"/>
        </w:r>
        <w:r w:rsidR="002F0203">
          <w:rPr>
            <w:noProof/>
            <w:webHidden/>
          </w:rPr>
          <w:t>7</w:t>
        </w:r>
        <w:r w:rsidR="002F0203">
          <w:rPr>
            <w:noProof/>
            <w:webHidden/>
          </w:rPr>
          <w:fldChar w:fldCharType="end"/>
        </w:r>
      </w:hyperlink>
    </w:p>
    <w:p w14:paraId="44A7F087"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29" w:history="1">
        <w:r w:rsidR="002F0203" w:rsidRPr="008E0354">
          <w:rPr>
            <w:rStyle w:val="Hyperlink"/>
            <w:noProof/>
          </w:rPr>
          <w:t>2.2.1</w:t>
        </w:r>
        <w:r w:rsidR="002F0203">
          <w:rPr>
            <w:rFonts w:asciiTheme="minorHAnsi" w:eastAsiaTheme="minorEastAsia" w:hAnsiTheme="minorHAnsi" w:cstheme="minorBidi"/>
            <w:noProof/>
            <w:sz w:val="22"/>
            <w:szCs w:val="22"/>
          </w:rPr>
          <w:tab/>
        </w:r>
        <w:r w:rsidR="002F0203" w:rsidRPr="008E0354">
          <w:rPr>
            <w:rStyle w:val="Hyperlink"/>
            <w:noProof/>
          </w:rPr>
          <w:t>User Interfaces</w:t>
        </w:r>
        <w:r w:rsidR="002F0203">
          <w:rPr>
            <w:noProof/>
            <w:webHidden/>
          </w:rPr>
          <w:tab/>
        </w:r>
        <w:r w:rsidR="002F0203">
          <w:rPr>
            <w:noProof/>
            <w:webHidden/>
          </w:rPr>
          <w:fldChar w:fldCharType="begin"/>
        </w:r>
        <w:r w:rsidR="002F0203">
          <w:rPr>
            <w:noProof/>
            <w:webHidden/>
          </w:rPr>
          <w:instrText xml:space="preserve"> PAGEREF _Toc347924129 \h </w:instrText>
        </w:r>
        <w:r w:rsidR="002F0203">
          <w:rPr>
            <w:noProof/>
            <w:webHidden/>
          </w:rPr>
        </w:r>
        <w:r w:rsidR="002F0203">
          <w:rPr>
            <w:noProof/>
            <w:webHidden/>
          </w:rPr>
          <w:fldChar w:fldCharType="separate"/>
        </w:r>
        <w:r w:rsidR="002F0203">
          <w:rPr>
            <w:noProof/>
            <w:webHidden/>
          </w:rPr>
          <w:t>7</w:t>
        </w:r>
        <w:r w:rsidR="002F0203">
          <w:rPr>
            <w:noProof/>
            <w:webHidden/>
          </w:rPr>
          <w:fldChar w:fldCharType="end"/>
        </w:r>
      </w:hyperlink>
    </w:p>
    <w:p w14:paraId="44A7F088"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0" w:history="1">
        <w:r w:rsidR="002F0203" w:rsidRPr="008E0354">
          <w:rPr>
            <w:rStyle w:val="Hyperlink"/>
            <w:noProof/>
          </w:rPr>
          <w:t>2.2.2</w:t>
        </w:r>
        <w:r w:rsidR="002F0203">
          <w:rPr>
            <w:rFonts w:asciiTheme="minorHAnsi" w:eastAsiaTheme="minorEastAsia" w:hAnsiTheme="minorHAnsi" w:cstheme="minorBidi"/>
            <w:noProof/>
            <w:sz w:val="22"/>
            <w:szCs w:val="22"/>
          </w:rPr>
          <w:tab/>
        </w:r>
        <w:r w:rsidR="002F0203" w:rsidRPr="008E0354">
          <w:rPr>
            <w:rStyle w:val="Hyperlink"/>
            <w:noProof/>
          </w:rPr>
          <w:t>Hardware Interfaces</w:t>
        </w:r>
        <w:r w:rsidR="002F0203">
          <w:rPr>
            <w:noProof/>
            <w:webHidden/>
          </w:rPr>
          <w:tab/>
        </w:r>
        <w:r w:rsidR="002F0203">
          <w:rPr>
            <w:noProof/>
            <w:webHidden/>
          </w:rPr>
          <w:fldChar w:fldCharType="begin"/>
        </w:r>
        <w:r w:rsidR="002F0203">
          <w:rPr>
            <w:noProof/>
            <w:webHidden/>
          </w:rPr>
          <w:instrText xml:space="preserve"> PAGEREF _Toc347924130 \h </w:instrText>
        </w:r>
        <w:r w:rsidR="002F0203">
          <w:rPr>
            <w:noProof/>
            <w:webHidden/>
          </w:rPr>
        </w:r>
        <w:r w:rsidR="002F0203">
          <w:rPr>
            <w:noProof/>
            <w:webHidden/>
          </w:rPr>
          <w:fldChar w:fldCharType="separate"/>
        </w:r>
        <w:r w:rsidR="002F0203">
          <w:rPr>
            <w:noProof/>
            <w:webHidden/>
          </w:rPr>
          <w:t>8</w:t>
        </w:r>
        <w:r w:rsidR="002F0203">
          <w:rPr>
            <w:noProof/>
            <w:webHidden/>
          </w:rPr>
          <w:fldChar w:fldCharType="end"/>
        </w:r>
      </w:hyperlink>
    </w:p>
    <w:p w14:paraId="44A7F089"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1" w:history="1">
        <w:r w:rsidR="002F0203" w:rsidRPr="008E0354">
          <w:rPr>
            <w:rStyle w:val="Hyperlink"/>
            <w:noProof/>
          </w:rPr>
          <w:t>2.2.3</w:t>
        </w:r>
        <w:r w:rsidR="002F0203">
          <w:rPr>
            <w:rFonts w:asciiTheme="minorHAnsi" w:eastAsiaTheme="minorEastAsia" w:hAnsiTheme="minorHAnsi" w:cstheme="minorBidi"/>
            <w:noProof/>
            <w:sz w:val="22"/>
            <w:szCs w:val="22"/>
          </w:rPr>
          <w:tab/>
        </w:r>
        <w:r w:rsidR="002F0203" w:rsidRPr="008E0354">
          <w:rPr>
            <w:rStyle w:val="Hyperlink"/>
            <w:noProof/>
          </w:rPr>
          <w:t>Software Interfaces</w:t>
        </w:r>
        <w:r w:rsidR="002F0203">
          <w:rPr>
            <w:noProof/>
            <w:webHidden/>
          </w:rPr>
          <w:tab/>
        </w:r>
        <w:r w:rsidR="002F0203">
          <w:rPr>
            <w:noProof/>
            <w:webHidden/>
          </w:rPr>
          <w:fldChar w:fldCharType="begin"/>
        </w:r>
        <w:r w:rsidR="002F0203">
          <w:rPr>
            <w:noProof/>
            <w:webHidden/>
          </w:rPr>
          <w:instrText xml:space="preserve"> PAGEREF _Toc347924131 \h </w:instrText>
        </w:r>
        <w:r w:rsidR="002F0203">
          <w:rPr>
            <w:noProof/>
            <w:webHidden/>
          </w:rPr>
        </w:r>
        <w:r w:rsidR="002F0203">
          <w:rPr>
            <w:noProof/>
            <w:webHidden/>
          </w:rPr>
          <w:fldChar w:fldCharType="separate"/>
        </w:r>
        <w:r w:rsidR="002F0203">
          <w:rPr>
            <w:noProof/>
            <w:webHidden/>
          </w:rPr>
          <w:t>8</w:t>
        </w:r>
        <w:r w:rsidR="002F0203">
          <w:rPr>
            <w:noProof/>
            <w:webHidden/>
          </w:rPr>
          <w:fldChar w:fldCharType="end"/>
        </w:r>
      </w:hyperlink>
    </w:p>
    <w:p w14:paraId="44A7F08A"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2" w:history="1">
        <w:r w:rsidR="002F0203" w:rsidRPr="008E0354">
          <w:rPr>
            <w:rStyle w:val="Hyperlink"/>
            <w:noProof/>
          </w:rPr>
          <w:t>2.2.4</w:t>
        </w:r>
        <w:r w:rsidR="002F0203">
          <w:rPr>
            <w:rFonts w:asciiTheme="minorHAnsi" w:eastAsiaTheme="minorEastAsia" w:hAnsiTheme="minorHAnsi" w:cstheme="minorBidi"/>
            <w:noProof/>
            <w:sz w:val="22"/>
            <w:szCs w:val="22"/>
          </w:rPr>
          <w:tab/>
        </w:r>
        <w:r w:rsidR="002F0203" w:rsidRPr="008E0354">
          <w:rPr>
            <w:rStyle w:val="Hyperlink"/>
            <w:noProof/>
          </w:rPr>
          <w:t>Communication Interfaces</w:t>
        </w:r>
        <w:r w:rsidR="002F0203">
          <w:rPr>
            <w:noProof/>
            <w:webHidden/>
          </w:rPr>
          <w:tab/>
        </w:r>
        <w:r w:rsidR="002F0203">
          <w:rPr>
            <w:noProof/>
            <w:webHidden/>
          </w:rPr>
          <w:fldChar w:fldCharType="begin"/>
        </w:r>
        <w:r w:rsidR="002F0203">
          <w:rPr>
            <w:noProof/>
            <w:webHidden/>
          </w:rPr>
          <w:instrText xml:space="preserve"> PAGEREF _Toc347924132 \h </w:instrText>
        </w:r>
        <w:r w:rsidR="002F0203">
          <w:rPr>
            <w:noProof/>
            <w:webHidden/>
          </w:rPr>
        </w:r>
        <w:r w:rsidR="002F0203">
          <w:rPr>
            <w:noProof/>
            <w:webHidden/>
          </w:rPr>
          <w:fldChar w:fldCharType="separate"/>
        </w:r>
        <w:r w:rsidR="002F0203">
          <w:rPr>
            <w:noProof/>
            <w:webHidden/>
          </w:rPr>
          <w:t>9</w:t>
        </w:r>
        <w:r w:rsidR="002F0203">
          <w:rPr>
            <w:noProof/>
            <w:webHidden/>
          </w:rPr>
          <w:fldChar w:fldCharType="end"/>
        </w:r>
      </w:hyperlink>
    </w:p>
    <w:p w14:paraId="44A7F08B"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33" w:history="1">
        <w:r w:rsidR="002F0203" w:rsidRPr="008E0354">
          <w:rPr>
            <w:rStyle w:val="Hyperlink"/>
            <w:noProof/>
          </w:rPr>
          <w:t>2.3</w:t>
        </w:r>
        <w:r w:rsidR="002F0203">
          <w:rPr>
            <w:rFonts w:asciiTheme="minorHAnsi" w:eastAsiaTheme="minorEastAsia" w:hAnsiTheme="minorHAnsi" w:cstheme="minorBidi"/>
            <w:smallCaps w:val="0"/>
            <w:noProof/>
            <w:sz w:val="22"/>
            <w:szCs w:val="22"/>
          </w:rPr>
          <w:tab/>
        </w:r>
        <w:r w:rsidR="002F0203" w:rsidRPr="008E0354">
          <w:rPr>
            <w:rStyle w:val="Hyperlink"/>
            <w:noProof/>
          </w:rPr>
          <w:t>Nonfunctional (Quality) Requirements</w:t>
        </w:r>
        <w:r w:rsidR="002F0203">
          <w:rPr>
            <w:noProof/>
            <w:webHidden/>
          </w:rPr>
          <w:tab/>
        </w:r>
        <w:r w:rsidR="002F0203">
          <w:rPr>
            <w:noProof/>
            <w:webHidden/>
          </w:rPr>
          <w:fldChar w:fldCharType="begin"/>
        </w:r>
        <w:r w:rsidR="002F0203">
          <w:rPr>
            <w:noProof/>
            <w:webHidden/>
          </w:rPr>
          <w:instrText xml:space="preserve"> PAGEREF _Toc347924133 \h </w:instrText>
        </w:r>
        <w:r w:rsidR="002F0203">
          <w:rPr>
            <w:noProof/>
            <w:webHidden/>
          </w:rPr>
        </w:r>
        <w:r w:rsidR="002F0203">
          <w:rPr>
            <w:noProof/>
            <w:webHidden/>
          </w:rPr>
          <w:fldChar w:fldCharType="separate"/>
        </w:r>
        <w:r w:rsidR="002F0203">
          <w:rPr>
            <w:noProof/>
            <w:webHidden/>
          </w:rPr>
          <w:t>9</w:t>
        </w:r>
        <w:r w:rsidR="002F0203">
          <w:rPr>
            <w:noProof/>
            <w:webHidden/>
          </w:rPr>
          <w:fldChar w:fldCharType="end"/>
        </w:r>
      </w:hyperlink>
    </w:p>
    <w:p w14:paraId="44A7F08C"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4" w:history="1">
        <w:r w:rsidR="002F0203" w:rsidRPr="008E0354">
          <w:rPr>
            <w:rStyle w:val="Hyperlink"/>
            <w:noProof/>
          </w:rPr>
          <w:t>2.3.1</w:t>
        </w:r>
        <w:r w:rsidR="002F0203">
          <w:rPr>
            <w:rFonts w:asciiTheme="minorHAnsi" w:eastAsiaTheme="minorEastAsia" w:hAnsiTheme="minorHAnsi" w:cstheme="minorBidi"/>
            <w:noProof/>
            <w:sz w:val="22"/>
            <w:szCs w:val="22"/>
          </w:rPr>
          <w:tab/>
        </w:r>
        <w:r w:rsidR="002F0203" w:rsidRPr="008E0354">
          <w:rPr>
            <w:rStyle w:val="Hyperlink"/>
            <w:noProof/>
          </w:rPr>
          <w:t>Performance</w:t>
        </w:r>
        <w:r w:rsidR="002F0203">
          <w:rPr>
            <w:noProof/>
            <w:webHidden/>
          </w:rPr>
          <w:tab/>
        </w:r>
        <w:r w:rsidR="002F0203">
          <w:rPr>
            <w:noProof/>
            <w:webHidden/>
          </w:rPr>
          <w:fldChar w:fldCharType="begin"/>
        </w:r>
        <w:r w:rsidR="002F0203">
          <w:rPr>
            <w:noProof/>
            <w:webHidden/>
          </w:rPr>
          <w:instrText xml:space="preserve"> PAGEREF _Toc347924134 \h </w:instrText>
        </w:r>
        <w:r w:rsidR="002F0203">
          <w:rPr>
            <w:noProof/>
            <w:webHidden/>
          </w:rPr>
        </w:r>
        <w:r w:rsidR="002F0203">
          <w:rPr>
            <w:noProof/>
            <w:webHidden/>
          </w:rPr>
          <w:fldChar w:fldCharType="separate"/>
        </w:r>
        <w:r w:rsidR="002F0203">
          <w:rPr>
            <w:noProof/>
            <w:webHidden/>
          </w:rPr>
          <w:t>9</w:t>
        </w:r>
        <w:r w:rsidR="002F0203">
          <w:rPr>
            <w:noProof/>
            <w:webHidden/>
          </w:rPr>
          <w:fldChar w:fldCharType="end"/>
        </w:r>
      </w:hyperlink>
    </w:p>
    <w:p w14:paraId="44A7F08D"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5" w:history="1">
        <w:r w:rsidR="002F0203" w:rsidRPr="008E0354">
          <w:rPr>
            <w:rStyle w:val="Hyperlink"/>
            <w:noProof/>
          </w:rPr>
          <w:t>2.3.2</w:t>
        </w:r>
        <w:r w:rsidR="002F0203">
          <w:rPr>
            <w:rFonts w:asciiTheme="minorHAnsi" w:eastAsiaTheme="minorEastAsia" w:hAnsiTheme="minorHAnsi" w:cstheme="minorBidi"/>
            <w:noProof/>
            <w:sz w:val="22"/>
            <w:szCs w:val="22"/>
          </w:rPr>
          <w:tab/>
        </w:r>
        <w:r w:rsidR="002F0203" w:rsidRPr="008E0354">
          <w:rPr>
            <w:rStyle w:val="Hyperlink"/>
            <w:noProof/>
          </w:rPr>
          <w:t>Safety Requirements</w:t>
        </w:r>
        <w:r w:rsidR="002F0203">
          <w:rPr>
            <w:noProof/>
            <w:webHidden/>
          </w:rPr>
          <w:tab/>
        </w:r>
        <w:r w:rsidR="002F0203">
          <w:rPr>
            <w:noProof/>
            <w:webHidden/>
          </w:rPr>
          <w:fldChar w:fldCharType="begin"/>
        </w:r>
        <w:r w:rsidR="002F0203">
          <w:rPr>
            <w:noProof/>
            <w:webHidden/>
          </w:rPr>
          <w:instrText xml:space="preserve"> PAGEREF _Toc347924135 \h </w:instrText>
        </w:r>
        <w:r w:rsidR="002F0203">
          <w:rPr>
            <w:noProof/>
            <w:webHidden/>
          </w:rPr>
        </w:r>
        <w:r w:rsidR="002F0203">
          <w:rPr>
            <w:noProof/>
            <w:webHidden/>
          </w:rPr>
          <w:fldChar w:fldCharType="separate"/>
        </w:r>
        <w:r w:rsidR="002F0203">
          <w:rPr>
            <w:noProof/>
            <w:webHidden/>
          </w:rPr>
          <w:t>10</w:t>
        </w:r>
        <w:r w:rsidR="002F0203">
          <w:rPr>
            <w:noProof/>
            <w:webHidden/>
          </w:rPr>
          <w:fldChar w:fldCharType="end"/>
        </w:r>
      </w:hyperlink>
    </w:p>
    <w:p w14:paraId="44A7F08E"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6" w:history="1">
        <w:r w:rsidR="002F0203" w:rsidRPr="008E0354">
          <w:rPr>
            <w:rStyle w:val="Hyperlink"/>
            <w:noProof/>
          </w:rPr>
          <w:t>2.3.3</w:t>
        </w:r>
        <w:r w:rsidR="002F0203">
          <w:rPr>
            <w:rFonts w:asciiTheme="minorHAnsi" w:eastAsiaTheme="minorEastAsia" w:hAnsiTheme="minorHAnsi" w:cstheme="minorBidi"/>
            <w:noProof/>
            <w:sz w:val="22"/>
            <w:szCs w:val="22"/>
          </w:rPr>
          <w:tab/>
        </w:r>
        <w:r w:rsidR="002F0203" w:rsidRPr="008E0354">
          <w:rPr>
            <w:rStyle w:val="Hyperlink"/>
            <w:noProof/>
          </w:rPr>
          <w:t>Security Requirements</w:t>
        </w:r>
        <w:r w:rsidR="002F0203">
          <w:rPr>
            <w:noProof/>
            <w:webHidden/>
          </w:rPr>
          <w:tab/>
        </w:r>
        <w:r w:rsidR="002F0203">
          <w:rPr>
            <w:noProof/>
            <w:webHidden/>
          </w:rPr>
          <w:fldChar w:fldCharType="begin"/>
        </w:r>
        <w:r w:rsidR="002F0203">
          <w:rPr>
            <w:noProof/>
            <w:webHidden/>
          </w:rPr>
          <w:instrText xml:space="preserve"> PAGEREF _Toc347924136 \h </w:instrText>
        </w:r>
        <w:r w:rsidR="002F0203">
          <w:rPr>
            <w:noProof/>
            <w:webHidden/>
          </w:rPr>
        </w:r>
        <w:r w:rsidR="002F0203">
          <w:rPr>
            <w:noProof/>
            <w:webHidden/>
          </w:rPr>
          <w:fldChar w:fldCharType="separate"/>
        </w:r>
        <w:r w:rsidR="002F0203">
          <w:rPr>
            <w:noProof/>
            <w:webHidden/>
          </w:rPr>
          <w:t>10</w:t>
        </w:r>
        <w:r w:rsidR="002F0203">
          <w:rPr>
            <w:noProof/>
            <w:webHidden/>
          </w:rPr>
          <w:fldChar w:fldCharType="end"/>
        </w:r>
      </w:hyperlink>
    </w:p>
    <w:p w14:paraId="44A7F08F"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7" w:history="1">
        <w:r w:rsidR="002F0203" w:rsidRPr="008E0354">
          <w:rPr>
            <w:rStyle w:val="Hyperlink"/>
            <w:noProof/>
          </w:rPr>
          <w:t>2.3.4</w:t>
        </w:r>
        <w:r w:rsidR="002F0203">
          <w:rPr>
            <w:rFonts w:asciiTheme="minorHAnsi" w:eastAsiaTheme="minorEastAsia" w:hAnsiTheme="minorHAnsi" w:cstheme="minorBidi"/>
            <w:noProof/>
            <w:sz w:val="22"/>
            <w:szCs w:val="22"/>
          </w:rPr>
          <w:tab/>
        </w:r>
        <w:r w:rsidR="002F0203" w:rsidRPr="008E0354">
          <w:rPr>
            <w:rStyle w:val="Hyperlink"/>
            <w:noProof/>
          </w:rPr>
          <w:t>Other Quality Attributes</w:t>
        </w:r>
        <w:r w:rsidR="002F0203">
          <w:rPr>
            <w:noProof/>
            <w:webHidden/>
          </w:rPr>
          <w:tab/>
        </w:r>
        <w:r w:rsidR="002F0203">
          <w:rPr>
            <w:noProof/>
            <w:webHidden/>
          </w:rPr>
          <w:fldChar w:fldCharType="begin"/>
        </w:r>
        <w:r w:rsidR="002F0203">
          <w:rPr>
            <w:noProof/>
            <w:webHidden/>
          </w:rPr>
          <w:instrText xml:space="preserve"> PAGEREF _Toc347924137 \h </w:instrText>
        </w:r>
        <w:r w:rsidR="002F0203">
          <w:rPr>
            <w:noProof/>
            <w:webHidden/>
          </w:rPr>
        </w:r>
        <w:r w:rsidR="002F0203">
          <w:rPr>
            <w:noProof/>
            <w:webHidden/>
          </w:rPr>
          <w:fldChar w:fldCharType="separate"/>
        </w:r>
        <w:r w:rsidR="002F0203">
          <w:rPr>
            <w:noProof/>
            <w:webHidden/>
          </w:rPr>
          <w:t>10</w:t>
        </w:r>
        <w:r w:rsidR="002F0203">
          <w:rPr>
            <w:noProof/>
            <w:webHidden/>
          </w:rPr>
          <w:fldChar w:fldCharType="end"/>
        </w:r>
      </w:hyperlink>
    </w:p>
    <w:p w14:paraId="44A7F090"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38" w:history="1">
        <w:r w:rsidR="002F0203" w:rsidRPr="008E0354">
          <w:rPr>
            <w:rStyle w:val="Hyperlink"/>
            <w:noProof/>
          </w:rPr>
          <w:t>2.4</w:t>
        </w:r>
        <w:r w:rsidR="002F0203">
          <w:rPr>
            <w:rFonts w:asciiTheme="minorHAnsi" w:eastAsiaTheme="minorEastAsia" w:hAnsiTheme="minorHAnsi" w:cstheme="minorBidi"/>
            <w:smallCaps w:val="0"/>
            <w:noProof/>
            <w:sz w:val="22"/>
            <w:szCs w:val="22"/>
          </w:rPr>
          <w:tab/>
        </w:r>
        <w:r w:rsidR="002F0203" w:rsidRPr="008E0354">
          <w:rPr>
            <w:rStyle w:val="Hyperlink"/>
            <w:noProof/>
          </w:rPr>
          <w:t>Business Requirements</w:t>
        </w:r>
        <w:r w:rsidR="002F0203">
          <w:rPr>
            <w:noProof/>
            <w:webHidden/>
          </w:rPr>
          <w:tab/>
        </w:r>
        <w:r w:rsidR="002F0203">
          <w:rPr>
            <w:noProof/>
            <w:webHidden/>
          </w:rPr>
          <w:fldChar w:fldCharType="begin"/>
        </w:r>
        <w:r w:rsidR="002F0203">
          <w:rPr>
            <w:noProof/>
            <w:webHidden/>
          </w:rPr>
          <w:instrText xml:space="preserve"> PAGEREF _Toc347924138 \h </w:instrText>
        </w:r>
        <w:r w:rsidR="002F0203">
          <w:rPr>
            <w:noProof/>
            <w:webHidden/>
          </w:rPr>
        </w:r>
        <w:r w:rsidR="002F0203">
          <w:rPr>
            <w:noProof/>
            <w:webHidden/>
          </w:rPr>
          <w:fldChar w:fldCharType="separate"/>
        </w:r>
        <w:r w:rsidR="002F0203">
          <w:rPr>
            <w:noProof/>
            <w:webHidden/>
          </w:rPr>
          <w:t>11</w:t>
        </w:r>
        <w:r w:rsidR="002F0203">
          <w:rPr>
            <w:noProof/>
            <w:webHidden/>
          </w:rPr>
          <w:fldChar w:fldCharType="end"/>
        </w:r>
      </w:hyperlink>
    </w:p>
    <w:p w14:paraId="44A7F091"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39" w:history="1">
        <w:r w:rsidR="002F0203" w:rsidRPr="008E0354">
          <w:rPr>
            <w:rStyle w:val="Hyperlink"/>
            <w:noProof/>
          </w:rPr>
          <w:t>2.4.1</w:t>
        </w:r>
        <w:r w:rsidR="002F0203">
          <w:rPr>
            <w:rFonts w:asciiTheme="minorHAnsi" w:eastAsiaTheme="minorEastAsia" w:hAnsiTheme="minorHAnsi" w:cstheme="minorBidi"/>
            <w:noProof/>
            <w:sz w:val="22"/>
            <w:szCs w:val="22"/>
          </w:rPr>
          <w:tab/>
        </w:r>
        <w:r w:rsidR="002F0203" w:rsidRPr="008E0354">
          <w:rPr>
            <w:rStyle w:val="Hyperlink"/>
            <w:noProof/>
          </w:rPr>
          <w:t>Project Requirements</w:t>
        </w:r>
        <w:r w:rsidR="002F0203">
          <w:rPr>
            <w:noProof/>
            <w:webHidden/>
          </w:rPr>
          <w:tab/>
        </w:r>
        <w:r w:rsidR="002F0203">
          <w:rPr>
            <w:noProof/>
            <w:webHidden/>
          </w:rPr>
          <w:fldChar w:fldCharType="begin"/>
        </w:r>
        <w:r w:rsidR="002F0203">
          <w:rPr>
            <w:noProof/>
            <w:webHidden/>
          </w:rPr>
          <w:instrText xml:space="preserve"> PAGEREF _Toc347924139 \h </w:instrText>
        </w:r>
        <w:r w:rsidR="002F0203">
          <w:rPr>
            <w:noProof/>
            <w:webHidden/>
          </w:rPr>
        </w:r>
        <w:r w:rsidR="002F0203">
          <w:rPr>
            <w:noProof/>
            <w:webHidden/>
          </w:rPr>
          <w:fldChar w:fldCharType="separate"/>
        </w:r>
        <w:r w:rsidR="002F0203">
          <w:rPr>
            <w:noProof/>
            <w:webHidden/>
          </w:rPr>
          <w:t>11</w:t>
        </w:r>
        <w:r w:rsidR="002F0203">
          <w:rPr>
            <w:noProof/>
            <w:webHidden/>
          </w:rPr>
          <w:fldChar w:fldCharType="end"/>
        </w:r>
      </w:hyperlink>
    </w:p>
    <w:p w14:paraId="44A7F092"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40" w:history="1">
        <w:r w:rsidR="002F0203" w:rsidRPr="008E0354">
          <w:rPr>
            <w:rStyle w:val="Hyperlink"/>
            <w:noProof/>
          </w:rPr>
          <w:t>2.4.2</w:t>
        </w:r>
        <w:r w:rsidR="002F0203">
          <w:rPr>
            <w:rFonts w:asciiTheme="minorHAnsi" w:eastAsiaTheme="minorEastAsia" w:hAnsiTheme="minorHAnsi" w:cstheme="minorBidi"/>
            <w:noProof/>
            <w:sz w:val="22"/>
            <w:szCs w:val="22"/>
          </w:rPr>
          <w:tab/>
        </w:r>
        <w:r w:rsidR="002F0203" w:rsidRPr="008E0354">
          <w:rPr>
            <w:rStyle w:val="Hyperlink"/>
            <w:noProof/>
          </w:rPr>
          <w:t>Design constraints</w:t>
        </w:r>
        <w:r w:rsidR="002F0203">
          <w:rPr>
            <w:noProof/>
            <w:webHidden/>
          </w:rPr>
          <w:tab/>
        </w:r>
        <w:r w:rsidR="002F0203">
          <w:rPr>
            <w:noProof/>
            <w:webHidden/>
          </w:rPr>
          <w:fldChar w:fldCharType="begin"/>
        </w:r>
        <w:r w:rsidR="002F0203">
          <w:rPr>
            <w:noProof/>
            <w:webHidden/>
          </w:rPr>
          <w:instrText xml:space="preserve"> PAGEREF _Toc347924140 \h </w:instrText>
        </w:r>
        <w:r w:rsidR="002F0203">
          <w:rPr>
            <w:noProof/>
            <w:webHidden/>
          </w:rPr>
        </w:r>
        <w:r w:rsidR="002F0203">
          <w:rPr>
            <w:noProof/>
            <w:webHidden/>
          </w:rPr>
          <w:fldChar w:fldCharType="separate"/>
        </w:r>
        <w:r w:rsidR="002F0203">
          <w:rPr>
            <w:noProof/>
            <w:webHidden/>
          </w:rPr>
          <w:t>11</w:t>
        </w:r>
        <w:r w:rsidR="002F0203">
          <w:rPr>
            <w:noProof/>
            <w:webHidden/>
          </w:rPr>
          <w:fldChar w:fldCharType="end"/>
        </w:r>
      </w:hyperlink>
    </w:p>
    <w:p w14:paraId="44A7F093"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41" w:history="1">
        <w:r w:rsidR="002F0203" w:rsidRPr="008E0354">
          <w:rPr>
            <w:rStyle w:val="Hyperlink"/>
            <w:noProof/>
          </w:rPr>
          <w:t>2.4.3</w:t>
        </w:r>
        <w:r w:rsidR="002F0203">
          <w:rPr>
            <w:rFonts w:asciiTheme="minorHAnsi" w:eastAsiaTheme="minorEastAsia" w:hAnsiTheme="minorHAnsi" w:cstheme="minorBidi"/>
            <w:noProof/>
            <w:sz w:val="22"/>
            <w:szCs w:val="22"/>
          </w:rPr>
          <w:tab/>
        </w:r>
        <w:r w:rsidR="002F0203" w:rsidRPr="008E0354">
          <w:rPr>
            <w:rStyle w:val="Hyperlink"/>
            <w:noProof/>
          </w:rPr>
          <w:t>Databases and data sources</w:t>
        </w:r>
        <w:r w:rsidR="002F0203">
          <w:rPr>
            <w:noProof/>
            <w:webHidden/>
          </w:rPr>
          <w:tab/>
        </w:r>
        <w:r w:rsidR="002F0203">
          <w:rPr>
            <w:noProof/>
            <w:webHidden/>
          </w:rPr>
          <w:fldChar w:fldCharType="begin"/>
        </w:r>
        <w:r w:rsidR="002F0203">
          <w:rPr>
            <w:noProof/>
            <w:webHidden/>
          </w:rPr>
          <w:instrText xml:space="preserve"> PAGEREF _Toc347924141 \h </w:instrText>
        </w:r>
        <w:r w:rsidR="002F0203">
          <w:rPr>
            <w:noProof/>
            <w:webHidden/>
          </w:rPr>
        </w:r>
        <w:r w:rsidR="002F0203">
          <w:rPr>
            <w:noProof/>
            <w:webHidden/>
          </w:rPr>
          <w:fldChar w:fldCharType="separate"/>
        </w:r>
        <w:r w:rsidR="002F0203">
          <w:rPr>
            <w:noProof/>
            <w:webHidden/>
          </w:rPr>
          <w:t>12</w:t>
        </w:r>
        <w:r w:rsidR="002F0203">
          <w:rPr>
            <w:noProof/>
            <w:webHidden/>
          </w:rPr>
          <w:fldChar w:fldCharType="end"/>
        </w:r>
      </w:hyperlink>
    </w:p>
    <w:p w14:paraId="44A7F094"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42" w:history="1">
        <w:r w:rsidR="002F0203" w:rsidRPr="008E0354">
          <w:rPr>
            <w:rStyle w:val="Hyperlink"/>
            <w:noProof/>
          </w:rPr>
          <w:t>2.4.4</w:t>
        </w:r>
        <w:r w:rsidR="002F0203">
          <w:rPr>
            <w:rFonts w:asciiTheme="minorHAnsi" w:eastAsiaTheme="minorEastAsia" w:hAnsiTheme="minorHAnsi" w:cstheme="minorBidi"/>
            <w:noProof/>
            <w:sz w:val="22"/>
            <w:szCs w:val="22"/>
          </w:rPr>
          <w:tab/>
        </w:r>
        <w:r w:rsidR="002F0203" w:rsidRPr="008E0354">
          <w:rPr>
            <w:rStyle w:val="Hyperlink"/>
            <w:noProof/>
          </w:rPr>
          <w:t>Validation Environment</w:t>
        </w:r>
        <w:r w:rsidR="002F0203">
          <w:rPr>
            <w:noProof/>
            <w:webHidden/>
          </w:rPr>
          <w:tab/>
        </w:r>
        <w:r w:rsidR="002F0203">
          <w:rPr>
            <w:noProof/>
            <w:webHidden/>
          </w:rPr>
          <w:fldChar w:fldCharType="begin"/>
        </w:r>
        <w:r w:rsidR="002F0203">
          <w:rPr>
            <w:noProof/>
            <w:webHidden/>
          </w:rPr>
          <w:instrText xml:space="preserve"> PAGEREF _Toc347924142 \h </w:instrText>
        </w:r>
        <w:r w:rsidR="002F0203">
          <w:rPr>
            <w:noProof/>
            <w:webHidden/>
          </w:rPr>
        </w:r>
        <w:r w:rsidR="002F0203">
          <w:rPr>
            <w:noProof/>
            <w:webHidden/>
          </w:rPr>
          <w:fldChar w:fldCharType="separate"/>
        </w:r>
        <w:r w:rsidR="002F0203">
          <w:rPr>
            <w:noProof/>
            <w:webHidden/>
          </w:rPr>
          <w:t>12</w:t>
        </w:r>
        <w:r w:rsidR="002F0203">
          <w:rPr>
            <w:noProof/>
            <w:webHidden/>
          </w:rPr>
          <w:fldChar w:fldCharType="end"/>
        </w:r>
      </w:hyperlink>
    </w:p>
    <w:p w14:paraId="44A7F095" w14:textId="77777777" w:rsidR="002F0203" w:rsidRDefault="0079168C">
      <w:pPr>
        <w:pStyle w:val="TOC3"/>
        <w:tabs>
          <w:tab w:val="left" w:pos="1200"/>
          <w:tab w:val="right" w:leader="dot" w:pos="9680"/>
        </w:tabs>
        <w:rPr>
          <w:rFonts w:asciiTheme="minorHAnsi" w:eastAsiaTheme="minorEastAsia" w:hAnsiTheme="minorHAnsi" w:cstheme="minorBidi"/>
          <w:noProof/>
          <w:sz w:val="22"/>
          <w:szCs w:val="22"/>
        </w:rPr>
      </w:pPr>
      <w:hyperlink w:anchor="_Toc347924143" w:history="1">
        <w:r w:rsidR="002F0203" w:rsidRPr="008E0354">
          <w:rPr>
            <w:rStyle w:val="Hyperlink"/>
            <w:noProof/>
          </w:rPr>
          <w:t>2.4.5</w:t>
        </w:r>
        <w:r w:rsidR="002F0203">
          <w:rPr>
            <w:rFonts w:asciiTheme="minorHAnsi" w:eastAsiaTheme="minorEastAsia" w:hAnsiTheme="minorHAnsi" w:cstheme="minorBidi"/>
            <w:noProof/>
            <w:sz w:val="22"/>
            <w:szCs w:val="22"/>
          </w:rPr>
          <w:tab/>
        </w:r>
        <w:r w:rsidR="002F0203" w:rsidRPr="008E0354">
          <w:rPr>
            <w:rStyle w:val="Hyperlink"/>
            <w:noProof/>
          </w:rPr>
          <w:t>Site adaptations</w:t>
        </w:r>
        <w:r w:rsidR="002F0203">
          <w:rPr>
            <w:noProof/>
            <w:webHidden/>
          </w:rPr>
          <w:tab/>
        </w:r>
        <w:r w:rsidR="002F0203">
          <w:rPr>
            <w:noProof/>
            <w:webHidden/>
          </w:rPr>
          <w:fldChar w:fldCharType="begin"/>
        </w:r>
        <w:r w:rsidR="002F0203">
          <w:rPr>
            <w:noProof/>
            <w:webHidden/>
          </w:rPr>
          <w:instrText xml:space="preserve"> PAGEREF _Toc347924143 \h </w:instrText>
        </w:r>
        <w:r w:rsidR="002F0203">
          <w:rPr>
            <w:noProof/>
            <w:webHidden/>
          </w:rPr>
        </w:r>
        <w:r w:rsidR="002F0203">
          <w:rPr>
            <w:noProof/>
            <w:webHidden/>
          </w:rPr>
          <w:fldChar w:fldCharType="separate"/>
        </w:r>
        <w:r w:rsidR="002F0203">
          <w:rPr>
            <w:noProof/>
            <w:webHidden/>
          </w:rPr>
          <w:t>13</w:t>
        </w:r>
        <w:r w:rsidR="002F0203">
          <w:rPr>
            <w:noProof/>
            <w:webHidden/>
          </w:rPr>
          <w:fldChar w:fldCharType="end"/>
        </w:r>
      </w:hyperlink>
    </w:p>
    <w:p w14:paraId="44A7F096" w14:textId="77777777" w:rsidR="002F0203" w:rsidRDefault="0079168C">
      <w:pPr>
        <w:pStyle w:val="TOC2"/>
        <w:tabs>
          <w:tab w:val="left" w:pos="800"/>
          <w:tab w:val="right" w:leader="dot" w:pos="9680"/>
        </w:tabs>
        <w:rPr>
          <w:rFonts w:asciiTheme="minorHAnsi" w:eastAsiaTheme="minorEastAsia" w:hAnsiTheme="minorHAnsi" w:cstheme="minorBidi"/>
          <w:smallCaps w:val="0"/>
          <w:noProof/>
          <w:sz w:val="22"/>
          <w:szCs w:val="22"/>
        </w:rPr>
      </w:pPr>
      <w:hyperlink w:anchor="_Toc347924144" w:history="1">
        <w:r w:rsidR="002F0203" w:rsidRPr="008E0354">
          <w:rPr>
            <w:rStyle w:val="Hyperlink"/>
            <w:noProof/>
          </w:rPr>
          <w:t>2.5</w:t>
        </w:r>
        <w:r w:rsidR="002F0203">
          <w:rPr>
            <w:rFonts w:asciiTheme="minorHAnsi" w:eastAsiaTheme="minorEastAsia" w:hAnsiTheme="minorHAnsi" w:cstheme="minorBidi"/>
            <w:smallCaps w:val="0"/>
            <w:noProof/>
            <w:sz w:val="22"/>
            <w:szCs w:val="22"/>
          </w:rPr>
          <w:tab/>
        </w:r>
        <w:r w:rsidR="002F0203" w:rsidRPr="008E0354">
          <w:rPr>
            <w:rStyle w:val="Hyperlink"/>
            <w:noProof/>
          </w:rPr>
          <w:t>Market Requirements</w:t>
        </w:r>
        <w:r w:rsidR="002F0203">
          <w:rPr>
            <w:noProof/>
            <w:webHidden/>
          </w:rPr>
          <w:tab/>
        </w:r>
        <w:r w:rsidR="002F0203">
          <w:rPr>
            <w:noProof/>
            <w:webHidden/>
          </w:rPr>
          <w:fldChar w:fldCharType="begin"/>
        </w:r>
        <w:r w:rsidR="002F0203">
          <w:rPr>
            <w:noProof/>
            <w:webHidden/>
          </w:rPr>
          <w:instrText xml:space="preserve"> PAGEREF _Toc347924144 \h </w:instrText>
        </w:r>
        <w:r w:rsidR="002F0203">
          <w:rPr>
            <w:noProof/>
            <w:webHidden/>
          </w:rPr>
        </w:r>
        <w:r w:rsidR="002F0203">
          <w:rPr>
            <w:noProof/>
            <w:webHidden/>
          </w:rPr>
          <w:fldChar w:fldCharType="separate"/>
        </w:r>
        <w:r w:rsidR="002F0203">
          <w:rPr>
            <w:noProof/>
            <w:webHidden/>
          </w:rPr>
          <w:t>13</w:t>
        </w:r>
        <w:r w:rsidR="002F0203">
          <w:rPr>
            <w:noProof/>
            <w:webHidden/>
          </w:rPr>
          <w:fldChar w:fldCharType="end"/>
        </w:r>
      </w:hyperlink>
    </w:p>
    <w:p w14:paraId="44A7F097" w14:textId="77777777" w:rsidR="002F0203" w:rsidRDefault="0079168C">
      <w:pPr>
        <w:pStyle w:val="TOC1"/>
        <w:tabs>
          <w:tab w:val="left" w:pos="400"/>
          <w:tab w:val="right" w:leader="dot" w:pos="9680"/>
        </w:tabs>
        <w:rPr>
          <w:rFonts w:asciiTheme="minorHAnsi" w:eastAsiaTheme="minorEastAsia" w:hAnsiTheme="minorHAnsi" w:cstheme="minorBidi"/>
          <w:b w:val="0"/>
          <w:caps w:val="0"/>
          <w:noProof/>
          <w:sz w:val="22"/>
          <w:szCs w:val="22"/>
        </w:rPr>
      </w:pPr>
      <w:hyperlink w:anchor="_Toc347924145" w:history="1">
        <w:r w:rsidR="002F0203" w:rsidRPr="008E0354">
          <w:rPr>
            <w:rStyle w:val="Hyperlink"/>
            <w:noProof/>
          </w:rPr>
          <w:t>3</w:t>
        </w:r>
        <w:r w:rsidR="002F0203">
          <w:rPr>
            <w:rFonts w:asciiTheme="minorHAnsi" w:eastAsiaTheme="minorEastAsia" w:hAnsiTheme="minorHAnsi" w:cstheme="minorBidi"/>
            <w:b w:val="0"/>
            <w:caps w:val="0"/>
            <w:noProof/>
            <w:sz w:val="22"/>
            <w:szCs w:val="22"/>
          </w:rPr>
          <w:tab/>
        </w:r>
        <w:r w:rsidR="002F0203" w:rsidRPr="008E0354">
          <w:rPr>
            <w:rStyle w:val="Hyperlink"/>
            <w:noProof/>
          </w:rPr>
          <w:t>Change History</w:t>
        </w:r>
        <w:r w:rsidR="002F0203">
          <w:rPr>
            <w:noProof/>
            <w:webHidden/>
          </w:rPr>
          <w:tab/>
        </w:r>
        <w:r w:rsidR="002F0203">
          <w:rPr>
            <w:noProof/>
            <w:webHidden/>
          </w:rPr>
          <w:fldChar w:fldCharType="begin"/>
        </w:r>
        <w:r w:rsidR="002F0203">
          <w:rPr>
            <w:noProof/>
            <w:webHidden/>
          </w:rPr>
          <w:instrText xml:space="preserve"> PAGEREF _Toc347924145 \h </w:instrText>
        </w:r>
        <w:r w:rsidR="002F0203">
          <w:rPr>
            <w:noProof/>
            <w:webHidden/>
          </w:rPr>
        </w:r>
        <w:r w:rsidR="002F0203">
          <w:rPr>
            <w:noProof/>
            <w:webHidden/>
          </w:rPr>
          <w:fldChar w:fldCharType="separate"/>
        </w:r>
        <w:r w:rsidR="002F0203">
          <w:rPr>
            <w:noProof/>
            <w:webHidden/>
          </w:rPr>
          <w:t>15</w:t>
        </w:r>
        <w:r w:rsidR="002F0203">
          <w:rPr>
            <w:noProof/>
            <w:webHidden/>
          </w:rPr>
          <w:fldChar w:fldCharType="end"/>
        </w:r>
      </w:hyperlink>
    </w:p>
    <w:p w14:paraId="44A7F098" w14:textId="77777777" w:rsidR="002F0203" w:rsidRDefault="0079168C">
      <w:pPr>
        <w:pStyle w:val="TOC1"/>
        <w:tabs>
          <w:tab w:val="right" w:leader="dot" w:pos="9680"/>
        </w:tabs>
        <w:rPr>
          <w:rFonts w:asciiTheme="minorHAnsi" w:eastAsiaTheme="minorEastAsia" w:hAnsiTheme="minorHAnsi" w:cstheme="minorBidi"/>
          <w:b w:val="0"/>
          <w:caps w:val="0"/>
          <w:noProof/>
          <w:sz w:val="22"/>
          <w:szCs w:val="22"/>
        </w:rPr>
      </w:pPr>
      <w:hyperlink w:anchor="_Toc347924146" w:history="1">
        <w:r w:rsidR="002F0203" w:rsidRPr="008E0354">
          <w:rPr>
            <w:rStyle w:val="Hyperlink"/>
            <w:noProof/>
          </w:rPr>
          <w:t>Review History</w:t>
        </w:r>
        <w:r w:rsidR="002F0203">
          <w:rPr>
            <w:noProof/>
            <w:webHidden/>
          </w:rPr>
          <w:tab/>
        </w:r>
        <w:r w:rsidR="002F0203">
          <w:rPr>
            <w:noProof/>
            <w:webHidden/>
          </w:rPr>
          <w:fldChar w:fldCharType="begin"/>
        </w:r>
        <w:r w:rsidR="002F0203">
          <w:rPr>
            <w:noProof/>
            <w:webHidden/>
          </w:rPr>
          <w:instrText xml:space="preserve"> PAGEREF _Toc347924146 \h </w:instrText>
        </w:r>
        <w:r w:rsidR="002F0203">
          <w:rPr>
            <w:noProof/>
            <w:webHidden/>
          </w:rPr>
        </w:r>
        <w:r w:rsidR="002F0203">
          <w:rPr>
            <w:noProof/>
            <w:webHidden/>
          </w:rPr>
          <w:fldChar w:fldCharType="separate"/>
        </w:r>
        <w:r w:rsidR="002F0203">
          <w:rPr>
            <w:noProof/>
            <w:webHidden/>
          </w:rPr>
          <w:t>15</w:t>
        </w:r>
        <w:r w:rsidR="002F0203">
          <w:rPr>
            <w:noProof/>
            <w:webHidden/>
          </w:rPr>
          <w:fldChar w:fldCharType="end"/>
        </w:r>
      </w:hyperlink>
    </w:p>
    <w:p w14:paraId="44A7F099" w14:textId="77777777" w:rsidR="006D471B" w:rsidRPr="00183209" w:rsidRDefault="00183209" w:rsidP="0099757A">
      <w:pPr>
        <w:jc w:val="both"/>
      </w:pPr>
      <w:r>
        <w:rPr>
          <w:rFonts w:ascii="Arial" w:hAnsi="Arial"/>
        </w:rPr>
        <w:fldChar w:fldCharType="end"/>
      </w:r>
    </w:p>
    <w:p w14:paraId="44A7F09A" w14:textId="77777777" w:rsidR="00183209" w:rsidRDefault="006D471B" w:rsidP="0099757A">
      <w:pPr>
        <w:pStyle w:val="HelpText"/>
        <w:jc w:val="both"/>
      </w:pPr>
      <w:r w:rsidRPr="00183209">
        <w:br w:type="page"/>
      </w:r>
      <w:bookmarkStart w:id="0" w:name="_Toc533258227"/>
      <w:bookmarkStart w:id="1" w:name="_Toc532925098"/>
      <w:bookmarkStart w:id="2" w:name="_Toc523796216"/>
      <w:r w:rsidR="00183209">
        <w:lastRenderedPageBreak/>
        <w:t>Help:</w:t>
      </w:r>
      <w:r w:rsidR="00183209">
        <w:tab/>
        <w:t>Requirements should be grouped into meaningful groups – data, algorithms, user interaction, persistency etc. Apart from functional requirements, there are nonfunctional (quality) requirements that should also be listed – performance, reusability, etc. and non-technical (business) requirements as time-to-market, required hardware and software platforms etc.</w:t>
      </w:r>
      <w:r w:rsidR="00183209">
        <w:br/>
      </w:r>
      <w:r w:rsidR="00183209">
        <w:br/>
        <w:t xml:space="preserve">After you collected the requirements, apply a prioritization scheme to the requirements. A suggested prioritization is: </w:t>
      </w:r>
      <w:r w:rsidR="00183209">
        <w:rPr>
          <w:b/>
          <w:bCs/>
        </w:rPr>
        <w:t>must</w:t>
      </w:r>
      <w:r w:rsidR="00183209">
        <w:t xml:space="preserve">, </w:t>
      </w:r>
      <w:r w:rsidR="00183209">
        <w:rPr>
          <w:b/>
          <w:bCs/>
        </w:rPr>
        <w:t>should</w:t>
      </w:r>
      <w:r w:rsidR="00183209">
        <w:t xml:space="preserve">, </w:t>
      </w:r>
      <w:r w:rsidR="00183209">
        <w:rPr>
          <w:b/>
          <w:bCs/>
        </w:rPr>
        <w:t>would</w:t>
      </w:r>
      <w:r w:rsidR="00183209">
        <w:t xml:space="preserve"> (1, 2, 3). The prioritization should allow you to make a reasonable planning, and at the same time be able to do a system design that is ready for requirements that will not be realized in the first increment.</w:t>
      </w:r>
      <w:r w:rsidR="00183209">
        <w:br/>
      </w:r>
      <w:r w:rsidR="00183209">
        <w:br/>
        <w:t xml:space="preserve">A requirement always has a requirement description as well as a rationale – why the requirement is introduced and a validation criterion. </w:t>
      </w:r>
      <w:r w:rsidR="00183209">
        <w:br/>
      </w:r>
    </w:p>
    <w:p w14:paraId="44A7F09B" w14:textId="77777777" w:rsidR="00183209" w:rsidRDefault="00183209" w:rsidP="0099757A">
      <w:pPr>
        <w:pStyle w:val="HelpText"/>
        <w:jc w:val="both"/>
      </w:pPr>
      <w:r>
        <w:t xml:space="preserve">Explanations: </w:t>
      </w:r>
      <w:r>
        <w:br/>
      </w:r>
      <w:r>
        <w:rPr>
          <w:b/>
          <w:bCs/>
        </w:rPr>
        <w:t>Identity</w:t>
      </w:r>
      <w:r>
        <w:t>: Give each requirement a unique identity Use the subsection headers and a sequence number (e.g. Functions – F_001, User Interface – UI_001) as identification for your requirements.</w:t>
      </w:r>
      <w:r>
        <w:br/>
      </w:r>
      <w:proofErr w:type="spellStart"/>
      <w:r>
        <w:rPr>
          <w:b/>
          <w:bCs/>
        </w:rPr>
        <w:t>Prio</w:t>
      </w:r>
      <w:proofErr w:type="spellEnd"/>
      <w:r>
        <w:t>.: Enter the priority of the requirement (1, 2 or 3).</w:t>
      </w:r>
      <w:r>
        <w:br/>
      </w:r>
      <w:r>
        <w:rPr>
          <w:b/>
          <w:bCs/>
        </w:rPr>
        <w:t>Source</w:t>
      </w:r>
      <w:r>
        <w:t>: Enter the source that demanded the requirement (can also be a reference to a document id and a requirement id).</w:t>
      </w:r>
      <w:r>
        <w:br/>
      </w:r>
      <w:r>
        <w:rPr>
          <w:b/>
          <w:bCs/>
        </w:rPr>
        <w:t>Description-Headline</w:t>
      </w:r>
      <w:r>
        <w:t>: Enter a headline in bold. This text will probably later appear in product structures, price lists etc. It is therefore important to enter a text that summarizes the requirement in a general way.</w:t>
      </w:r>
      <w:r>
        <w:br/>
      </w:r>
      <w:r>
        <w:rPr>
          <w:b/>
          <w:bCs/>
        </w:rPr>
        <w:t>Description-Definition</w:t>
      </w:r>
      <w:r>
        <w:t>: Define the requirement. Graphics are allowed. Do not include implementation details!</w:t>
      </w:r>
      <w:r>
        <w:br/>
      </w:r>
      <w:r>
        <w:rPr>
          <w:b/>
          <w:bCs/>
        </w:rPr>
        <w:t>Description-Motivation</w:t>
      </w:r>
      <w:r>
        <w:t>: Enter the motivation why we need to do this, what problems the product/component/function will solve.</w:t>
      </w:r>
      <w:r>
        <w:br/>
      </w:r>
      <w:r>
        <w:rPr>
          <w:b/>
          <w:bCs/>
        </w:rPr>
        <w:t>Description-Validation</w:t>
      </w:r>
      <w:r>
        <w:t>: Specify the method to be used for the validation.</w:t>
      </w:r>
    </w:p>
    <w:p w14:paraId="44A7F09C" w14:textId="77777777" w:rsidR="00183209" w:rsidRDefault="00183209" w:rsidP="0099757A">
      <w:pPr>
        <w:pStyle w:val="Heading1"/>
        <w:jc w:val="both"/>
        <w:rPr>
          <w:noProof w:val="0"/>
        </w:rPr>
      </w:pPr>
      <w:bookmarkStart w:id="3" w:name="_Toc347924118"/>
      <w:r>
        <w:rPr>
          <w:noProof w:val="0"/>
        </w:rPr>
        <w:t>Introduction</w:t>
      </w:r>
      <w:bookmarkEnd w:id="0"/>
      <w:bookmarkEnd w:id="3"/>
    </w:p>
    <w:p w14:paraId="44A7F09D" w14:textId="77777777" w:rsidR="00183209" w:rsidRDefault="00183209" w:rsidP="0099757A">
      <w:pPr>
        <w:pStyle w:val="Heading2"/>
        <w:jc w:val="both"/>
      </w:pPr>
      <w:bookmarkStart w:id="4" w:name="_Toc533258228"/>
      <w:bookmarkStart w:id="5" w:name="_Toc347924119"/>
      <w:r>
        <w:t>Purpose</w:t>
      </w:r>
      <w:bookmarkEnd w:id="4"/>
      <w:bookmarkEnd w:id="5"/>
    </w:p>
    <w:p w14:paraId="44A7F09E" w14:textId="77777777" w:rsidR="00183209" w:rsidRDefault="00183209" w:rsidP="0099757A">
      <w:pPr>
        <w:pStyle w:val="HelpText"/>
        <w:jc w:val="both"/>
      </w:pPr>
      <w:r>
        <w:t>Help:</w:t>
      </w:r>
      <w:r>
        <w:tab/>
        <w:t>Describe the reasons for the product/component/function to be developed, refer to e.g. the Feasibility Study Report or the Project Proposal.</w:t>
      </w:r>
      <w:r>
        <w:br/>
        <w:t>Also, delineate the purpose of this document and specify the intended audience.</w:t>
      </w:r>
    </w:p>
    <w:p w14:paraId="44A7F09F" w14:textId="77777777" w:rsidR="00034818" w:rsidRDefault="00620AA7" w:rsidP="0099757A">
      <w:pPr>
        <w:pStyle w:val="Body"/>
        <w:jc w:val="both"/>
      </w:pPr>
      <w:r>
        <w:t>The purpose of this document is to specify the requirements for the Vision-based Sky Monitoring System (VISMO) system prototype to be developed for the ICOPS project.</w:t>
      </w:r>
    </w:p>
    <w:p w14:paraId="44A7F0A0" w14:textId="77777777" w:rsidR="00034818" w:rsidRDefault="00620AA7" w:rsidP="0099757A">
      <w:pPr>
        <w:pStyle w:val="Body"/>
        <w:jc w:val="both"/>
      </w:pPr>
      <w:r>
        <w:t xml:space="preserve">The intended </w:t>
      </w:r>
      <w:r w:rsidR="00DD2A14">
        <w:t>audience in this report is</w:t>
      </w:r>
      <w:r w:rsidR="00C22551">
        <w:t xml:space="preserve"> the</w:t>
      </w:r>
      <w:r w:rsidR="002340D3">
        <w:t xml:space="preserve"> </w:t>
      </w:r>
      <w:r w:rsidR="00DD2A14">
        <w:t xml:space="preserve">management of the BU PSPG </w:t>
      </w:r>
      <w:r w:rsidR="002340D3">
        <w:t xml:space="preserve">R&amp;D </w:t>
      </w:r>
      <w:r w:rsidR="00DD2A14">
        <w:t xml:space="preserve">Product Group </w:t>
      </w:r>
      <w:r w:rsidR="002340D3">
        <w:t>Renewable</w:t>
      </w:r>
      <w:r w:rsidR="00DD2A14">
        <w:t>s</w:t>
      </w:r>
      <w:r w:rsidR="002340D3">
        <w:t xml:space="preserve"> and</w:t>
      </w:r>
      <w:r w:rsidR="00DD2A14">
        <w:t xml:space="preserve"> other relevant members of the  product group.</w:t>
      </w:r>
      <w:r w:rsidR="00DD2A14" w:rsidDel="00DD2A14">
        <w:t xml:space="preserve"> </w:t>
      </w:r>
    </w:p>
    <w:p w14:paraId="44A7F0A1" w14:textId="77777777" w:rsidR="00DA7FDC" w:rsidRDefault="00DA7FDC" w:rsidP="0099757A">
      <w:pPr>
        <w:pStyle w:val="Body"/>
        <w:jc w:val="both"/>
      </w:pPr>
    </w:p>
    <w:p w14:paraId="44A7F0A2" w14:textId="77777777" w:rsidR="00620AA7" w:rsidRDefault="00620AA7" w:rsidP="0099757A">
      <w:pPr>
        <w:pStyle w:val="Body"/>
        <w:jc w:val="both"/>
      </w:pPr>
    </w:p>
    <w:p w14:paraId="44A7F0A3" w14:textId="77777777" w:rsidR="00605425" w:rsidRDefault="00605425" w:rsidP="0099757A">
      <w:pPr>
        <w:pStyle w:val="Body"/>
        <w:jc w:val="both"/>
      </w:pPr>
    </w:p>
    <w:p w14:paraId="44A7F0A4" w14:textId="77777777" w:rsidR="00183209" w:rsidRDefault="00183209" w:rsidP="0099757A">
      <w:pPr>
        <w:pStyle w:val="Heading2"/>
        <w:jc w:val="both"/>
      </w:pPr>
      <w:bookmarkStart w:id="6" w:name="_Toc533258229"/>
      <w:bookmarkStart w:id="7" w:name="_Toc347924120"/>
      <w:r>
        <w:t>Scope</w:t>
      </w:r>
      <w:bookmarkEnd w:id="6"/>
      <w:bookmarkEnd w:id="7"/>
    </w:p>
    <w:p w14:paraId="44A7F0A5" w14:textId="77777777" w:rsidR="00183209" w:rsidRDefault="00183209" w:rsidP="0099757A">
      <w:pPr>
        <w:pStyle w:val="HelpText"/>
        <w:jc w:val="both"/>
      </w:pPr>
      <w:r>
        <w:t>Help:</w:t>
      </w:r>
      <w:r>
        <w:tab/>
        <w:t>Explain in short what the product/component/function will do and, if necessary, will not do. Describe the application very briefly.</w:t>
      </w:r>
    </w:p>
    <w:p w14:paraId="44A7F0A6" w14:textId="77777777" w:rsidR="002340D3" w:rsidRDefault="00620AA7" w:rsidP="0099757A">
      <w:pPr>
        <w:pStyle w:val="Body"/>
        <w:jc w:val="both"/>
      </w:pPr>
      <w:r>
        <w:t>VISMO is a vision-based sky monitoring system</w:t>
      </w:r>
      <w:r w:rsidR="00C22551">
        <w:t xml:space="preserve">, stationed on the ground, </w:t>
      </w:r>
      <w:r>
        <w:t xml:space="preserve"> </w:t>
      </w:r>
      <w:r w:rsidR="00C22551">
        <w:t xml:space="preserve">with </w:t>
      </w:r>
      <w:r>
        <w:t>cloud tracking and solar forecasting capabilities.</w:t>
      </w:r>
      <w:r w:rsidR="00C22551">
        <w:t xml:space="preserve"> VISMO will continuously monitor the sky </w:t>
      </w:r>
      <w:r w:rsidR="00C22551">
        <w:lastRenderedPageBreak/>
        <w:t xml:space="preserve">conditions by capturing sky images and delivering a sub-kilometer view of cloud shadows over a central PV plant. </w:t>
      </w:r>
      <w:r w:rsidR="002340D3">
        <w:t xml:space="preserve">Through </w:t>
      </w:r>
      <w:r w:rsidR="00C22551">
        <w:t xml:space="preserve">the use of </w:t>
      </w:r>
      <w:r w:rsidR="002340D3">
        <w:t xml:space="preserve">measurements, </w:t>
      </w:r>
      <w:r w:rsidR="00C22551">
        <w:t>computer vision algorithms</w:t>
      </w:r>
      <w:r w:rsidR="002340D3">
        <w:t xml:space="preserve">, </w:t>
      </w:r>
      <w:r w:rsidR="008812EC">
        <w:t>sky models</w:t>
      </w:r>
      <w:r w:rsidR="002340D3">
        <w:t xml:space="preserve">, and prediction methods, VISMO will </w:t>
      </w:r>
      <w:r w:rsidR="00C22551">
        <w:t xml:space="preserve">extract the information present in the sky images to </w:t>
      </w:r>
      <w:r w:rsidR="002340D3">
        <w:t>provide estimates and short-term forecasts of solar irradiation levels for PV plant</w:t>
      </w:r>
      <w:r w:rsidR="0072242D">
        <w:t>s</w:t>
      </w:r>
      <w:r w:rsidR="002340D3">
        <w:t xml:space="preserve">.  </w:t>
      </w:r>
    </w:p>
    <w:p w14:paraId="44A7F0A7" w14:textId="77777777" w:rsidR="002340D3" w:rsidRDefault="008812EC" w:rsidP="0099757A">
      <w:pPr>
        <w:pStyle w:val="Body"/>
        <w:jc w:val="both"/>
      </w:pPr>
      <w:r>
        <w:t xml:space="preserve">In a possible use case </w:t>
      </w:r>
      <w:r w:rsidR="002340D3">
        <w:t xml:space="preserve">VISMO  </w:t>
      </w:r>
      <w:r>
        <w:t xml:space="preserve">can </w:t>
      </w:r>
      <w:r w:rsidR="002340D3">
        <w:t xml:space="preserve">provide predictive information to </w:t>
      </w:r>
      <w:r>
        <w:t>a</w:t>
      </w:r>
      <w:r w:rsidR="002340D3">
        <w:t xml:space="preserve"> smart grid optimization system to generate optimal power production forecasts and schedules for optimal distribution</w:t>
      </w:r>
    </w:p>
    <w:p w14:paraId="44A7F0A8" w14:textId="77777777" w:rsidR="00C22551" w:rsidRDefault="00C22551" w:rsidP="0099757A">
      <w:pPr>
        <w:pStyle w:val="Body"/>
        <w:jc w:val="both"/>
      </w:pPr>
    </w:p>
    <w:p w14:paraId="44A7F0A9" w14:textId="77777777" w:rsidR="00183209" w:rsidRDefault="00183209" w:rsidP="0099757A">
      <w:pPr>
        <w:pStyle w:val="Heading1"/>
        <w:jc w:val="both"/>
        <w:rPr>
          <w:noProof w:val="0"/>
        </w:rPr>
      </w:pPr>
      <w:r>
        <w:rPr>
          <w:noProof w:val="0"/>
        </w:rPr>
        <w:br w:type="page"/>
      </w:r>
      <w:bookmarkStart w:id="8" w:name="_Toc533258230"/>
      <w:bookmarkStart w:id="9" w:name="_Toc347924121"/>
      <w:r>
        <w:rPr>
          <w:noProof w:val="0"/>
        </w:rPr>
        <w:lastRenderedPageBreak/>
        <w:t>REQUIREMENT</w:t>
      </w:r>
      <w:bookmarkStart w:id="10" w:name="_GoBack"/>
      <w:bookmarkEnd w:id="1"/>
      <w:bookmarkEnd w:id="8"/>
      <w:bookmarkEnd w:id="10"/>
      <w:r>
        <w:rPr>
          <w:noProof w:val="0"/>
        </w:rPr>
        <w:t>s</w:t>
      </w:r>
      <w:bookmarkEnd w:id="9"/>
    </w:p>
    <w:p w14:paraId="44A7F0AA" w14:textId="77777777" w:rsidR="00183209" w:rsidRDefault="00183209" w:rsidP="0099757A">
      <w:pPr>
        <w:pStyle w:val="Heading2"/>
        <w:jc w:val="both"/>
      </w:pPr>
      <w:bookmarkStart w:id="11" w:name="_Toc533258231"/>
      <w:bookmarkStart w:id="12" w:name="_Toc347924122"/>
      <w:r>
        <w:t>F</w:t>
      </w:r>
      <w:bookmarkEnd w:id="11"/>
      <w:r>
        <w:t>eature Requirements</w:t>
      </w:r>
      <w:bookmarkEnd w:id="12"/>
    </w:p>
    <w:p w14:paraId="44A7F0AB" w14:textId="77777777" w:rsidR="00183209" w:rsidRDefault="00183209" w:rsidP="0099757A">
      <w:pPr>
        <w:pStyle w:val="HelpText"/>
        <w:jc w:val="both"/>
      </w:pPr>
      <w:r>
        <w:t>Help:</w:t>
      </w:r>
      <w:r>
        <w:tab/>
        <w:t>This template illustrates organizing the functional requirements for the product by system features, the major services provided by the product.</w:t>
      </w:r>
      <w:r>
        <w:br/>
        <w:t>(You may prefer to organize this section by use case, mode of operation, user class, object class, functional hierarchy, or combinations of these, whatever makes the most logical sense for your product.).</w:t>
      </w:r>
    </w:p>
    <w:p w14:paraId="44A7F0AC" w14:textId="655CBF44" w:rsidR="00034818" w:rsidRDefault="00DF5AB2" w:rsidP="0099757A">
      <w:pPr>
        <w:pStyle w:val="Body"/>
        <w:jc w:val="both"/>
      </w:pPr>
      <w:r>
        <w:t>This section we specify the</w:t>
      </w:r>
      <w:r w:rsidR="00034818">
        <w:t xml:space="preserve"> different </w:t>
      </w:r>
      <w:r w:rsidR="008812EC">
        <w:t>features the</w:t>
      </w:r>
      <w:r w:rsidR="00034818">
        <w:t xml:space="preserve"> prototype </w:t>
      </w:r>
      <w:r w:rsidR="00AB0752">
        <w:t>shall</w:t>
      </w:r>
      <w:r w:rsidR="00034818">
        <w:t xml:space="preserve"> have. Priority features</w:t>
      </w:r>
      <w:r w:rsidR="0023132C">
        <w:t xml:space="preserve"> 1</w:t>
      </w:r>
      <w:r w:rsidR="00034818">
        <w:t xml:space="preserve"> are</w:t>
      </w:r>
      <w:r w:rsidR="0023132C">
        <w:t xml:space="preserve"> standard features</w:t>
      </w:r>
      <w:r w:rsidR="00AB0752">
        <w:t xml:space="preserve"> whereas priority</w:t>
      </w:r>
      <w:r w:rsidR="00034818">
        <w:t xml:space="preserve"> features 2 correspond to variants that</w:t>
      </w:r>
      <w:r w:rsidR="0023132C">
        <w:t xml:space="preserve"> </w:t>
      </w:r>
      <w:r w:rsidR="00AB0752">
        <w:t>may be</w:t>
      </w:r>
      <w:r w:rsidR="0023132C">
        <w:t xml:space="preserve"> optional. Additional features may be clarified during the execution of the project. </w:t>
      </w:r>
    </w:p>
    <w:p w14:paraId="44A7F0AD" w14:textId="77777777" w:rsidR="00183209" w:rsidRDefault="00AB0752" w:rsidP="0099757A">
      <w:pPr>
        <w:pStyle w:val="Heading3"/>
        <w:jc w:val="both"/>
      </w:pPr>
      <w:bookmarkStart w:id="13" w:name="_Toc347924123"/>
      <w:r>
        <w:t>C</w:t>
      </w:r>
      <w:r w:rsidR="00712B53">
        <w:t>loud Type Classification</w:t>
      </w:r>
      <w:bookmarkEnd w:id="13"/>
    </w:p>
    <w:p w14:paraId="44A7F0AE" w14:textId="77777777" w:rsidR="00183209" w:rsidRDefault="00183209" w:rsidP="0099757A">
      <w:pPr>
        <w:pStyle w:val="HelpText"/>
        <w:jc w:val="both"/>
      </w:pPr>
      <w:r>
        <w:t>Help:</w:t>
      </w:r>
      <w:r>
        <w:tab/>
        <w:t>State the feature name in just a few words.</w:t>
      </w:r>
    </w:p>
    <w:p w14:paraId="44A7F0AF" w14:textId="77777777" w:rsidR="00183209" w:rsidRDefault="00183209" w:rsidP="0099757A">
      <w:pPr>
        <w:pStyle w:val="Heading4"/>
        <w:jc w:val="both"/>
        <w:rPr>
          <w:noProof w:val="0"/>
        </w:rPr>
      </w:pPr>
      <w:r>
        <w:rPr>
          <w:noProof w:val="0"/>
        </w:rPr>
        <w:t>Description</w:t>
      </w:r>
    </w:p>
    <w:p w14:paraId="44A7F0B0" w14:textId="77777777" w:rsidR="00183209" w:rsidRDefault="00183209" w:rsidP="0099757A">
      <w:pPr>
        <w:pStyle w:val="HelpText"/>
        <w:jc w:val="both"/>
      </w:pPr>
      <w:r>
        <w:t>Help:</w:t>
      </w:r>
      <w:r>
        <w:tab/>
        <w:t>Provide a short description of the feature and indicate whether it is of High, Medium, or Low priority.</w:t>
      </w:r>
    </w:p>
    <w:p w14:paraId="44A7F0B1" w14:textId="77777777" w:rsidR="008812EC" w:rsidRDefault="009B40AB" w:rsidP="0099757A">
      <w:pPr>
        <w:pStyle w:val="Body"/>
        <w:jc w:val="both"/>
      </w:pPr>
      <w:r w:rsidRPr="009B40AB">
        <w:rPr>
          <w:b/>
        </w:rPr>
        <w:t>High priority</w:t>
      </w:r>
      <w:r>
        <w:t>.</w:t>
      </w:r>
      <w:r w:rsidR="004D050B" w:rsidRPr="004D050B">
        <w:t xml:space="preserve"> </w:t>
      </w:r>
      <w:r w:rsidR="004D050B">
        <w:t>The cloud type classification algorithm</w:t>
      </w:r>
    </w:p>
    <w:p w14:paraId="44A7F0B2" w14:textId="77777777" w:rsidR="008812EC" w:rsidRDefault="008812EC" w:rsidP="0099757A">
      <w:pPr>
        <w:pStyle w:val="Body"/>
        <w:jc w:val="both"/>
      </w:pPr>
      <w:r>
        <w:t>I</w:t>
      </w:r>
      <w:r w:rsidR="004D050B">
        <w:t>dentifies the type of cloud present in each image.</w:t>
      </w:r>
    </w:p>
    <w:p w14:paraId="44A7F0B3" w14:textId="77777777" w:rsidR="008812EC" w:rsidRDefault="00D23BC6" w:rsidP="0099757A">
      <w:pPr>
        <w:pStyle w:val="Body"/>
        <w:jc w:val="both"/>
      </w:pPr>
      <w:r>
        <w:t xml:space="preserve">Differentiates </w:t>
      </w:r>
      <w:r w:rsidR="009B40AB" w:rsidRPr="00274394">
        <w:t xml:space="preserve">between cloud and background in the image. </w:t>
      </w:r>
    </w:p>
    <w:p w14:paraId="44A7F0B4" w14:textId="77777777" w:rsidR="009B40AB" w:rsidRPr="00274394" w:rsidRDefault="00D23BC6" w:rsidP="0099757A">
      <w:pPr>
        <w:pStyle w:val="Body"/>
        <w:jc w:val="both"/>
      </w:pPr>
      <w:r>
        <w:t>Perform</w:t>
      </w:r>
      <w:r w:rsidR="008812EC">
        <w:t>s</w:t>
      </w:r>
      <w:r>
        <w:t xml:space="preserve"> </w:t>
      </w:r>
      <w:r w:rsidR="009B40AB" w:rsidRPr="00274394">
        <w:t xml:space="preserve">operations such as background subtraction, adaptive threshold selection and </w:t>
      </w:r>
      <w:proofErr w:type="spellStart"/>
      <w:r w:rsidR="009B40AB" w:rsidRPr="00274394">
        <w:t>binarization</w:t>
      </w:r>
      <w:proofErr w:type="spellEnd"/>
      <w:r w:rsidR="009B40AB" w:rsidRPr="00274394">
        <w:t xml:space="preserve"> to aid in the pixel classification. </w:t>
      </w:r>
      <w:r>
        <w:t>I</w:t>
      </w:r>
      <w:r w:rsidR="009B40AB" w:rsidRPr="00274394">
        <w:t>dentif</w:t>
      </w:r>
      <w:r>
        <w:t>ies</w:t>
      </w:r>
      <w:r w:rsidR="009B40AB" w:rsidRPr="00274394">
        <w:t xml:space="preserve"> designated cloud characteristics (i.e. features) </w:t>
      </w:r>
      <w:r>
        <w:t>such as</w:t>
      </w:r>
      <w:r w:rsidR="009B40AB" w:rsidRPr="00274394">
        <w:t>, textual, contextual and</w:t>
      </w:r>
      <w:r>
        <w:t>/or</w:t>
      </w:r>
      <w:r w:rsidR="009B40AB" w:rsidRPr="00274394">
        <w:t xml:space="preserve"> physical features</w:t>
      </w:r>
      <w:r>
        <w:t xml:space="preserve"> using classifiers.</w:t>
      </w:r>
      <w:r w:rsidR="009B40AB" w:rsidRPr="00274394">
        <w:t xml:space="preserve"> </w:t>
      </w:r>
    </w:p>
    <w:p w14:paraId="44A7F0B5" w14:textId="77777777" w:rsidR="00183209" w:rsidRDefault="00183209" w:rsidP="0099757A">
      <w:pPr>
        <w:pStyle w:val="Heading4"/>
        <w:jc w:val="both"/>
        <w:rPr>
          <w:noProof w:val="0"/>
        </w:rPr>
      </w:pPr>
      <w:r>
        <w:rPr>
          <w:noProof w:val="0"/>
        </w:rPr>
        <w:t>Functional Requirements</w:t>
      </w:r>
    </w:p>
    <w:p w14:paraId="44A7F0B6" w14:textId="77777777" w:rsidR="00183209" w:rsidRDefault="00183209" w:rsidP="0099757A">
      <w:pPr>
        <w:pStyle w:val="HelpText"/>
        <w:jc w:val="both"/>
      </w:pPr>
      <w:r>
        <w:t>Help:</w:t>
      </w:r>
      <w:r>
        <w:tab/>
        <w:t>Itemize the detailed functional requirements associated with this feature. These are the software capabilities that must be present in order for the user to carry out the services provided by the feature, or to execute the use case. Include how the product should respond to anticipated error conditions or invalid inputs. Requirements should be concise, complete, unambiguous, verifiable, and necessary. Use “TBD” as a placeholder to indicate when necessary information is not yet available.</w:t>
      </w:r>
      <w:r>
        <w:br/>
      </w:r>
      <w:r>
        <w:br/>
        <w:t>Each requirement should be uniquely identified with a sequence number or a meaningful tag of some kind.</w:t>
      </w: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0BB" w14:textId="77777777">
        <w:tc>
          <w:tcPr>
            <w:tcW w:w="1843" w:type="dxa"/>
            <w:tcBorders>
              <w:bottom w:val="single" w:sz="12" w:space="0" w:color="000000"/>
            </w:tcBorders>
          </w:tcPr>
          <w:p w14:paraId="44A7F0B7" w14:textId="77777777" w:rsidR="00AE68D9" w:rsidRDefault="00AE68D9" w:rsidP="0099757A">
            <w:pPr>
              <w:pStyle w:val="CellHeading"/>
              <w:jc w:val="both"/>
            </w:pPr>
            <w:r>
              <w:t>Identity</w:t>
            </w:r>
          </w:p>
        </w:tc>
        <w:tc>
          <w:tcPr>
            <w:tcW w:w="992" w:type="dxa"/>
            <w:tcBorders>
              <w:bottom w:val="single" w:sz="12" w:space="0" w:color="000000"/>
            </w:tcBorders>
          </w:tcPr>
          <w:p w14:paraId="44A7F0B8"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0B9" w14:textId="77777777" w:rsidR="00AE68D9" w:rsidRDefault="00AE68D9" w:rsidP="0099757A">
            <w:pPr>
              <w:pStyle w:val="CellHeading"/>
              <w:jc w:val="both"/>
            </w:pPr>
            <w:r>
              <w:t>Description</w:t>
            </w:r>
          </w:p>
        </w:tc>
        <w:tc>
          <w:tcPr>
            <w:tcW w:w="1276" w:type="dxa"/>
            <w:tcBorders>
              <w:bottom w:val="single" w:sz="12" w:space="0" w:color="000000"/>
            </w:tcBorders>
          </w:tcPr>
          <w:p w14:paraId="44A7F0BA" w14:textId="77777777" w:rsidR="00AE68D9" w:rsidRDefault="00AE68D9" w:rsidP="0099757A">
            <w:pPr>
              <w:pStyle w:val="CellHeading"/>
              <w:jc w:val="both"/>
            </w:pPr>
            <w:r>
              <w:t>Source</w:t>
            </w:r>
          </w:p>
        </w:tc>
      </w:tr>
      <w:tr w:rsidR="00AE68D9" w14:paraId="44A7F0C5" w14:textId="77777777">
        <w:tc>
          <w:tcPr>
            <w:tcW w:w="1843" w:type="dxa"/>
            <w:tcBorders>
              <w:top w:val="nil"/>
            </w:tcBorders>
          </w:tcPr>
          <w:p w14:paraId="44A7F0BC" w14:textId="77777777" w:rsidR="00AE68D9" w:rsidRDefault="009328EB" w:rsidP="0099757A">
            <w:pPr>
              <w:pStyle w:val="CellBody"/>
              <w:jc w:val="both"/>
            </w:pPr>
            <w:r>
              <w:t>CC</w:t>
            </w:r>
            <w:r w:rsidR="009B40AB">
              <w:t>_001</w:t>
            </w:r>
          </w:p>
        </w:tc>
        <w:tc>
          <w:tcPr>
            <w:tcW w:w="992" w:type="dxa"/>
            <w:tcBorders>
              <w:top w:val="nil"/>
            </w:tcBorders>
          </w:tcPr>
          <w:p w14:paraId="44A7F0BD" w14:textId="77777777" w:rsidR="00AE68D9" w:rsidRDefault="009B40AB" w:rsidP="0099757A">
            <w:pPr>
              <w:pStyle w:val="CellBody"/>
              <w:jc w:val="both"/>
            </w:pPr>
            <w:r>
              <w:t>1</w:t>
            </w:r>
          </w:p>
        </w:tc>
        <w:tc>
          <w:tcPr>
            <w:tcW w:w="5387" w:type="dxa"/>
            <w:tcBorders>
              <w:top w:val="nil"/>
            </w:tcBorders>
          </w:tcPr>
          <w:p w14:paraId="44A7F0BE" w14:textId="77777777" w:rsidR="009B40AB" w:rsidRPr="009B40AB" w:rsidRDefault="009B40AB" w:rsidP="0099757A">
            <w:pPr>
              <w:pStyle w:val="CellBody"/>
              <w:jc w:val="both"/>
              <w:rPr>
                <w:b/>
              </w:rPr>
            </w:pPr>
            <w:r w:rsidRPr="009B40AB">
              <w:rPr>
                <w:b/>
              </w:rPr>
              <w:t>Basic cloud pixel classifi</w:t>
            </w:r>
            <w:r w:rsidR="00DE3E11">
              <w:rPr>
                <w:b/>
              </w:rPr>
              <w:t>cation</w:t>
            </w:r>
            <w:r w:rsidRPr="009B40AB">
              <w:rPr>
                <w:b/>
              </w:rPr>
              <w:t xml:space="preserve"> </w:t>
            </w:r>
          </w:p>
          <w:p w14:paraId="44A7F0BF" w14:textId="77777777" w:rsidR="00DE3E11" w:rsidRDefault="00AE68D9" w:rsidP="0099757A">
            <w:pPr>
              <w:pStyle w:val="CellBody"/>
              <w:jc w:val="both"/>
            </w:pPr>
            <w:r>
              <w:t>Definition:</w:t>
            </w:r>
            <w:r w:rsidR="009B40AB">
              <w:t xml:space="preserve"> </w:t>
            </w:r>
            <w:r w:rsidR="00DE3E11">
              <w:t>Binary classification of image pixels</w:t>
            </w:r>
          </w:p>
          <w:p w14:paraId="44A7F0C0" w14:textId="77777777" w:rsidR="00AE68D9" w:rsidRDefault="00AE68D9" w:rsidP="0099757A">
            <w:pPr>
              <w:pStyle w:val="CellBody"/>
              <w:jc w:val="both"/>
            </w:pPr>
            <w:r>
              <w:t xml:space="preserve">Motivation: </w:t>
            </w:r>
            <w:r w:rsidR="00DE3E11">
              <w:t>D</w:t>
            </w:r>
            <w:r w:rsidR="00DE3E11" w:rsidRPr="00274394">
              <w:t>ifferentiate between cloud and background</w:t>
            </w:r>
            <w:r w:rsidR="00DE3E11">
              <w:t xml:space="preserve"> (sky)</w:t>
            </w:r>
            <w:r w:rsidR="00DE3E11" w:rsidRPr="00274394">
              <w:t xml:space="preserve"> in the image</w:t>
            </w:r>
            <w:r w:rsidR="00DE3E11">
              <w:t>.</w:t>
            </w:r>
          </w:p>
          <w:p w14:paraId="44A7F0C1" w14:textId="77777777" w:rsidR="00AE68D9" w:rsidRDefault="00AE68D9" w:rsidP="0099757A">
            <w:pPr>
              <w:pStyle w:val="CellBody"/>
              <w:jc w:val="both"/>
            </w:pPr>
            <w:r>
              <w:rPr>
                <w:rStyle w:val="Hyperlink"/>
                <w:color w:val="auto"/>
                <w:u w:val="none"/>
              </w:rPr>
              <w:t>Validation</w:t>
            </w:r>
            <w:r>
              <w:t>:</w:t>
            </w:r>
            <w:r w:rsidR="00DE3E11">
              <w:t xml:space="preserve"> Visual Inspection </w:t>
            </w:r>
          </w:p>
          <w:p w14:paraId="44A7F0C2" w14:textId="77777777" w:rsidR="007D0407" w:rsidRPr="007D0407" w:rsidRDefault="007D0407" w:rsidP="0099757A">
            <w:pPr>
              <w:pStyle w:val="CellBody"/>
              <w:jc w:val="both"/>
            </w:pPr>
            <w:r w:rsidRPr="007D0407">
              <w:rPr>
                <w:b/>
              </w:rPr>
              <w:t>input</w:t>
            </w:r>
            <w:r w:rsidRPr="007D0407">
              <w:t>: Multi-dimen</w:t>
            </w:r>
            <w:r>
              <w:t>s</w:t>
            </w:r>
            <w:r w:rsidRPr="007D0407">
              <w:t>ional data array of RGB</w:t>
            </w:r>
            <w:r>
              <w:t>/Binary image format</w:t>
            </w:r>
          </w:p>
          <w:p w14:paraId="44A7F0C3" w14:textId="77777777" w:rsidR="007D0407" w:rsidRDefault="007D0407" w:rsidP="0099757A">
            <w:pPr>
              <w:pStyle w:val="CellBody"/>
              <w:jc w:val="both"/>
            </w:pPr>
            <w:r w:rsidRPr="007D0407">
              <w:rPr>
                <w:b/>
              </w:rPr>
              <w:t>output</w:t>
            </w:r>
            <w:r>
              <w:t>: Sets of multi-dimensional arrays.</w:t>
            </w:r>
          </w:p>
        </w:tc>
        <w:tc>
          <w:tcPr>
            <w:tcW w:w="1276" w:type="dxa"/>
            <w:tcBorders>
              <w:top w:val="nil"/>
            </w:tcBorders>
          </w:tcPr>
          <w:p w14:paraId="44A7F0C4" w14:textId="77777777" w:rsidR="00AE68D9" w:rsidRDefault="00FA39D8" w:rsidP="0099757A">
            <w:pPr>
              <w:pStyle w:val="CellBody"/>
              <w:jc w:val="both"/>
            </w:pPr>
            <w:r>
              <w:t>CRC</w:t>
            </w:r>
          </w:p>
        </w:tc>
      </w:tr>
      <w:tr w:rsidR="00AE68D9" w14:paraId="44A7F0CF" w14:textId="77777777">
        <w:tc>
          <w:tcPr>
            <w:tcW w:w="1843" w:type="dxa"/>
          </w:tcPr>
          <w:p w14:paraId="44A7F0C6" w14:textId="77777777" w:rsidR="00AE68D9" w:rsidRDefault="009328EB" w:rsidP="0099757A">
            <w:pPr>
              <w:pStyle w:val="CellBody"/>
              <w:jc w:val="both"/>
            </w:pPr>
            <w:r>
              <w:lastRenderedPageBreak/>
              <w:t>CC</w:t>
            </w:r>
            <w:r w:rsidR="00DE3E11">
              <w:t>_002</w:t>
            </w:r>
          </w:p>
        </w:tc>
        <w:tc>
          <w:tcPr>
            <w:tcW w:w="992" w:type="dxa"/>
          </w:tcPr>
          <w:p w14:paraId="44A7F0C7" w14:textId="77777777" w:rsidR="00AE68D9" w:rsidRDefault="00DE3E11" w:rsidP="0099757A">
            <w:pPr>
              <w:pStyle w:val="CellBody"/>
              <w:jc w:val="both"/>
            </w:pPr>
            <w:r>
              <w:t>1</w:t>
            </w:r>
          </w:p>
        </w:tc>
        <w:tc>
          <w:tcPr>
            <w:tcW w:w="5387" w:type="dxa"/>
          </w:tcPr>
          <w:p w14:paraId="44A7F0C8" w14:textId="77777777" w:rsidR="00DE3E11" w:rsidRPr="00DE3E11" w:rsidRDefault="00DE3E11" w:rsidP="0099757A">
            <w:pPr>
              <w:pStyle w:val="CellBody"/>
              <w:jc w:val="both"/>
              <w:rPr>
                <w:b/>
              </w:rPr>
            </w:pPr>
            <w:r w:rsidRPr="00DE3E11">
              <w:rPr>
                <w:b/>
              </w:rPr>
              <w:t xml:space="preserve">Cloud  features </w:t>
            </w:r>
            <w:r>
              <w:rPr>
                <w:b/>
              </w:rPr>
              <w:t>classification</w:t>
            </w:r>
          </w:p>
          <w:p w14:paraId="44A7F0C9" w14:textId="77777777" w:rsidR="00AE68D9" w:rsidRDefault="00AE68D9" w:rsidP="0099757A">
            <w:pPr>
              <w:pStyle w:val="CellBody"/>
              <w:jc w:val="both"/>
            </w:pPr>
            <w:r>
              <w:t xml:space="preserve">Definition: </w:t>
            </w:r>
            <w:r w:rsidR="00DE3E11">
              <w:t>Classification of clouds according to their features</w:t>
            </w:r>
            <w:r w:rsidR="00BF02CD">
              <w:t>. Refer to Figure 1 for a pictorial classification of clouds.</w:t>
            </w:r>
          </w:p>
          <w:p w14:paraId="44A7F0CA" w14:textId="77777777" w:rsidR="00AE68D9" w:rsidRDefault="00AE68D9" w:rsidP="0099757A">
            <w:pPr>
              <w:pStyle w:val="CellBody"/>
              <w:jc w:val="both"/>
            </w:pPr>
            <w:r>
              <w:t xml:space="preserve">Motivation: </w:t>
            </w:r>
            <w:r w:rsidR="008812EC">
              <w:t>Clouds can</w:t>
            </w:r>
            <w:r w:rsidR="00E37CCE">
              <w:t xml:space="preserve"> be differentiated using </w:t>
            </w:r>
            <w:r w:rsidR="007D0407">
              <w:t xml:space="preserve"> textures or level of brightness shown on the images.</w:t>
            </w:r>
          </w:p>
          <w:p w14:paraId="44A7F0CB" w14:textId="77777777" w:rsidR="00AE68D9" w:rsidRDefault="00AE68D9" w:rsidP="0099757A">
            <w:pPr>
              <w:pStyle w:val="CellBody"/>
              <w:jc w:val="both"/>
            </w:pPr>
            <w:r>
              <w:rPr>
                <w:rStyle w:val="Hyperlink"/>
                <w:color w:val="auto"/>
                <w:u w:val="none"/>
              </w:rPr>
              <w:t>Validation</w:t>
            </w:r>
            <w:r>
              <w:t>:</w:t>
            </w:r>
            <w:r w:rsidR="007D0407">
              <w:t xml:space="preserve"> Visual inspection</w:t>
            </w:r>
          </w:p>
          <w:p w14:paraId="44A7F0CC" w14:textId="77777777" w:rsidR="007D0407" w:rsidRPr="007D0407" w:rsidRDefault="007D0407" w:rsidP="0099757A">
            <w:pPr>
              <w:pStyle w:val="CellBody"/>
              <w:jc w:val="both"/>
            </w:pPr>
            <w:r w:rsidRPr="007D0407">
              <w:rPr>
                <w:b/>
              </w:rPr>
              <w:t>input</w:t>
            </w:r>
            <w:r w:rsidRPr="007D0407">
              <w:t>: Multi-dimen</w:t>
            </w:r>
            <w:r>
              <w:t>s</w:t>
            </w:r>
            <w:r w:rsidRPr="007D0407">
              <w:t>ional data array of RGB</w:t>
            </w:r>
            <w:r>
              <w:t xml:space="preserve"> image/Binary format</w:t>
            </w:r>
          </w:p>
          <w:p w14:paraId="44A7F0CD" w14:textId="77777777" w:rsidR="007D0407" w:rsidRDefault="007D0407" w:rsidP="0099757A">
            <w:pPr>
              <w:pStyle w:val="CellBody"/>
              <w:jc w:val="both"/>
            </w:pPr>
            <w:r w:rsidRPr="007D0407">
              <w:rPr>
                <w:b/>
              </w:rPr>
              <w:t>output</w:t>
            </w:r>
            <w:r>
              <w:t>: Sets of multi-dimensional arrays.</w:t>
            </w:r>
          </w:p>
        </w:tc>
        <w:tc>
          <w:tcPr>
            <w:tcW w:w="1276" w:type="dxa"/>
          </w:tcPr>
          <w:p w14:paraId="44A7F0CE" w14:textId="77777777" w:rsidR="00AE68D9" w:rsidRDefault="00FA39D8" w:rsidP="0099757A">
            <w:pPr>
              <w:pStyle w:val="CellBody"/>
              <w:jc w:val="both"/>
            </w:pPr>
            <w:r>
              <w:t>CRC</w:t>
            </w:r>
          </w:p>
        </w:tc>
      </w:tr>
    </w:tbl>
    <w:p w14:paraId="44A7F0D0" w14:textId="77777777" w:rsidR="00AE68D9" w:rsidRDefault="00AE68D9" w:rsidP="0099757A">
      <w:pPr>
        <w:pStyle w:val="Body"/>
        <w:jc w:val="both"/>
      </w:pPr>
    </w:p>
    <w:p w14:paraId="44A7F0D1" w14:textId="0876D191" w:rsidR="00BF02CD" w:rsidRDefault="007961FC" w:rsidP="0099757A">
      <w:pPr>
        <w:pStyle w:val="Body"/>
        <w:jc w:val="center"/>
      </w:pPr>
      <w:r>
        <w:rPr>
          <w:noProof/>
        </w:rPr>
        <w:drawing>
          <wp:inline distT="0" distB="0" distL="0" distR="0" wp14:anchorId="44A7F2CA" wp14:editId="6A34D907">
            <wp:extent cx="4371975" cy="2962275"/>
            <wp:effectExtent l="0" t="0" r="9525"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975" cy="2962275"/>
                    </a:xfrm>
                    <a:prstGeom prst="rect">
                      <a:avLst/>
                    </a:prstGeom>
                    <a:noFill/>
                    <a:ln>
                      <a:noFill/>
                    </a:ln>
                  </pic:spPr>
                </pic:pic>
              </a:graphicData>
            </a:graphic>
          </wp:inline>
        </w:drawing>
      </w:r>
    </w:p>
    <w:p w14:paraId="44A7F0D2" w14:textId="77777777" w:rsidR="00BF02CD" w:rsidRDefault="00BF02CD" w:rsidP="0099757A">
      <w:pPr>
        <w:pStyle w:val="Body"/>
        <w:jc w:val="center"/>
      </w:pPr>
      <w:r>
        <w:t xml:space="preserve">Figure 1 Cloud </w:t>
      </w:r>
      <w:r w:rsidR="00BA512B">
        <w:t>classification</w:t>
      </w:r>
    </w:p>
    <w:p w14:paraId="44A7F0D3" w14:textId="77777777" w:rsidR="00BF02CD" w:rsidRDefault="00BF02CD" w:rsidP="0099757A">
      <w:pPr>
        <w:pStyle w:val="Body"/>
        <w:jc w:val="both"/>
      </w:pPr>
    </w:p>
    <w:p w14:paraId="44A7F0D4" w14:textId="77777777" w:rsidR="00183209" w:rsidRDefault="007D0407" w:rsidP="0099757A">
      <w:pPr>
        <w:pStyle w:val="Heading3"/>
        <w:jc w:val="both"/>
      </w:pPr>
      <w:bookmarkStart w:id="14" w:name="_Toc347924124"/>
      <w:bookmarkStart w:id="15" w:name="_Toc533258232"/>
      <w:r>
        <w:t>Cloud base height</w:t>
      </w:r>
      <w:r w:rsidR="00E37CCE">
        <w:t xml:space="preserve"> </w:t>
      </w:r>
      <w:r>
        <w:t>(CBH)</w:t>
      </w:r>
      <w:r w:rsidR="00712B53">
        <w:t xml:space="preserve"> estimation</w:t>
      </w:r>
      <w:bookmarkEnd w:id="14"/>
    </w:p>
    <w:p w14:paraId="44A7F0D5" w14:textId="77777777" w:rsidR="00183209" w:rsidRDefault="00183209" w:rsidP="0099757A">
      <w:pPr>
        <w:pStyle w:val="Heading4"/>
        <w:jc w:val="both"/>
        <w:rPr>
          <w:noProof w:val="0"/>
        </w:rPr>
      </w:pPr>
      <w:r>
        <w:rPr>
          <w:noProof w:val="0"/>
        </w:rPr>
        <w:t>Description</w:t>
      </w:r>
    </w:p>
    <w:p w14:paraId="44A7F0D6" w14:textId="77777777" w:rsidR="009328EB" w:rsidRDefault="00BF02CD" w:rsidP="0099757A">
      <w:pPr>
        <w:pStyle w:val="Body"/>
        <w:jc w:val="both"/>
      </w:pPr>
      <w:r>
        <w:rPr>
          <w:b/>
        </w:rPr>
        <w:t xml:space="preserve">Hi </w:t>
      </w:r>
      <w:r w:rsidRPr="009328EB">
        <w:rPr>
          <w:b/>
        </w:rPr>
        <w:t xml:space="preserve"> </w:t>
      </w:r>
      <w:r w:rsidR="009328EB" w:rsidRPr="009328EB">
        <w:rPr>
          <w:b/>
        </w:rPr>
        <w:t>Priority</w:t>
      </w:r>
      <w:r w:rsidR="009328EB">
        <w:t xml:space="preserve">. </w:t>
      </w:r>
      <w:r w:rsidR="004D050B">
        <w:t xml:space="preserve">The CBH estimation algorithm determines the altitude/CHB of the cloud present in the images. It </w:t>
      </w:r>
      <w:r w:rsidR="009328EB">
        <w:t>performs statistical analysis to determine the overlapping (common) area of the two or more images of the overhead sky, obtained at different locations.</w:t>
      </w:r>
    </w:p>
    <w:p w14:paraId="44A7F0D7" w14:textId="77777777" w:rsidR="00183209" w:rsidRDefault="00183209" w:rsidP="0099757A">
      <w:pPr>
        <w:pStyle w:val="Heading4"/>
        <w:jc w:val="both"/>
        <w:rPr>
          <w:noProof w:val="0"/>
        </w:rPr>
      </w:pPr>
      <w:r>
        <w:rPr>
          <w:noProof w:val="0"/>
        </w:rPr>
        <w:t>Functional Requirements</w:t>
      </w: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0DC" w14:textId="77777777">
        <w:tc>
          <w:tcPr>
            <w:tcW w:w="1843" w:type="dxa"/>
            <w:tcBorders>
              <w:bottom w:val="single" w:sz="12" w:space="0" w:color="000000"/>
            </w:tcBorders>
          </w:tcPr>
          <w:p w14:paraId="44A7F0D8" w14:textId="77777777" w:rsidR="00AE68D9" w:rsidRDefault="00AE68D9" w:rsidP="0099757A">
            <w:pPr>
              <w:pStyle w:val="CellHeading"/>
              <w:jc w:val="both"/>
            </w:pPr>
            <w:r>
              <w:t>Identity</w:t>
            </w:r>
          </w:p>
        </w:tc>
        <w:tc>
          <w:tcPr>
            <w:tcW w:w="992" w:type="dxa"/>
            <w:tcBorders>
              <w:bottom w:val="single" w:sz="12" w:space="0" w:color="000000"/>
            </w:tcBorders>
          </w:tcPr>
          <w:p w14:paraId="44A7F0D9"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0DA" w14:textId="77777777" w:rsidR="00AE68D9" w:rsidRDefault="00AE68D9" w:rsidP="0099757A">
            <w:pPr>
              <w:pStyle w:val="CellHeading"/>
              <w:jc w:val="both"/>
            </w:pPr>
            <w:r>
              <w:t>Description</w:t>
            </w:r>
          </w:p>
        </w:tc>
        <w:tc>
          <w:tcPr>
            <w:tcW w:w="1276" w:type="dxa"/>
            <w:tcBorders>
              <w:bottom w:val="single" w:sz="12" w:space="0" w:color="000000"/>
            </w:tcBorders>
          </w:tcPr>
          <w:p w14:paraId="44A7F0DB" w14:textId="77777777" w:rsidR="00AE68D9" w:rsidRDefault="00AE68D9" w:rsidP="0099757A">
            <w:pPr>
              <w:pStyle w:val="CellHeading"/>
              <w:jc w:val="both"/>
            </w:pPr>
            <w:r>
              <w:t>Source</w:t>
            </w:r>
          </w:p>
        </w:tc>
      </w:tr>
      <w:tr w:rsidR="00AE68D9" w14:paraId="44A7F0E6" w14:textId="77777777">
        <w:tc>
          <w:tcPr>
            <w:tcW w:w="1843" w:type="dxa"/>
            <w:tcBorders>
              <w:top w:val="nil"/>
            </w:tcBorders>
          </w:tcPr>
          <w:p w14:paraId="44A7F0DD" w14:textId="77777777" w:rsidR="00AE68D9" w:rsidRDefault="009328EB" w:rsidP="0099757A">
            <w:pPr>
              <w:pStyle w:val="CellBody"/>
              <w:jc w:val="both"/>
            </w:pPr>
            <w:r>
              <w:t>CB_001</w:t>
            </w:r>
          </w:p>
        </w:tc>
        <w:tc>
          <w:tcPr>
            <w:tcW w:w="992" w:type="dxa"/>
            <w:tcBorders>
              <w:top w:val="nil"/>
            </w:tcBorders>
          </w:tcPr>
          <w:p w14:paraId="44A7F0DE" w14:textId="77777777" w:rsidR="00AE68D9" w:rsidRDefault="0048781F" w:rsidP="0099757A">
            <w:pPr>
              <w:pStyle w:val="CellBody"/>
              <w:jc w:val="both"/>
            </w:pPr>
            <w:r>
              <w:t>2</w:t>
            </w:r>
          </w:p>
        </w:tc>
        <w:tc>
          <w:tcPr>
            <w:tcW w:w="5387" w:type="dxa"/>
            <w:tcBorders>
              <w:top w:val="nil"/>
            </w:tcBorders>
          </w:tcPr>
          <w:p w14:paraId="44A7F0DF" w14:textId="77777777" w:rsidR="00AE68D9" w:rsidRDefault="009328EB" w:rsidP="0099757A">
            <w:pPr>
              <w:pStyle w:val="CellBody"/>
              <w:jc w:val="both"/>
              <w:rPr>
                <w:b/>
                <w:bCs/>
              </w:rPr>
            </w:pPr>
            <w:r>
              <w:rPr>
                <w:b/>
                <w:bCs/>
              </w:rPr>
              <w:t>CBH Estimator</w:t>
            </w:r>
          </w:p>
          <w:p w14:paraId="44A7F0E0" w14:textId="77777777" w:rsidR="00AE68D9" w:rsidRDefault="00AE68D9" w:rsidP="0099757A">
            <w:pPr>
              <w:pStyle w:val="CellBody"/>
              <w:jc w:val="both"/>
            </w:pPr>
            <w:r>
              <w:t xml:space="preserve">Definition: </w:t>
            </w:r>
            <w:r w:rsidR="009328EB">
              <w:t>Estimate cloud base height</w:t>
            </w:r>
          </w:p>
          <w:p w14:paraId="44A7F0E1" w14:textId="77777777" w:rsidR="00AE68D9" w:rsidRDefault="00AE68D9" w:rsidP="0099757A">
            <w:pPr>
              <w:pStyle w:val="CellBody"/>
              <w:jc w:val="both"/>
            </w:pPr>
            <w:r>
              <w:lastRenderedPageBreak/>
              <w:t xml:space="preserve">Motivation: </w:t>
            </w:r>
            <w:r w:rsidR="009328EB">
              <w:t>CBH is an important parameter</w:t>
            </w:r>
            <w:r w:rsidR="00712B53">
              <w:t xml:space="preserve"> for estimation of irradiance.</w:t>
            </w:r>
            <w:r w:rsidR="009328EB">
              <w:t xml:space="preserve"> </w:t>
            </w:r>
          </w:p>
          <w:p w14:paraId="44A7F0E2" w14:textId="77777777" w:rsidR="00AE68D9" w:rsidRDefault="00AE68D9" w:rsidP="0099757A">
            <w:pPr>
              <w:pStyle w:val="CellBody"/>
              <w:jc w:val="both"/>
            </w:pPr>
            <w:r>
              <w:rPr>
                <w:rStyle w:val="Hyperlink"/>
                <w:color w:val="auto"/>
                <w:u w:val="none"/>
              </w:rPr>
              <w:t>Validation</w:t>
            </w:r>
            <w:r>
              <w:t>:</w:t>
            </w:r>
            <w:r w:rsidR="009328EB">
              <w:t xml:space="preserve"> Meteorological information</w:t>
            </w:r>
            <w:r w:rsidR="00712B53">
              <w:t>, ceilometer measurement.</w:t>
            </w:r>
            <w:r w:rsidR="009328EB">
              <w:t xml:space="preserve"> </w:t>
            </w:r>
          </w:p>
          <w:p w14:paraId="44A7F0E3" w14:textId="77777777" w:rsidR="009328EB" w:rsidRPr="00712B53" w:rsidRDefault="009328EB" w:rsidP="0099757A">
            <w:pPr>
              <w:pStyle w:val="CellBody"/>
              <w:jc w:val="both"/>
            </w:pPr>
            <w:r w:rsidRPr="00712B53">
              <w:rPr>
                <w:b/>
              </w:rPr>
              <w:t>input</w:t>
            </w:r>
            <w:r>
              <w:t xml:space="preserve"> :</w:t>
            </w:r>
            <w:r w:rsidR="00712B53">
              <w:t xml:space="preserve"> </w:t>
            </w:r>
            <w:r w:rsidR="00712B53" w:rsidRPr="007D0407">
              <w:t>Multi-dimen</w:t>
            </w:r>
            <w:r w:rsidR="00712B53">
              <w:t>s</w:t>
            </w:r>
            <w:r w:rsidR="00712B53" w:rsidRPr="007D0407">
              <w:t>ional data array of RGB</w:t>
            </w:r>
            <w:r w:rsidR="00712B53">
              <w:t xml:space="preserve"> image/Binary format, C</w:t>
            </w:r>
            <w:r>
              <w:t xml:space="preserve">amera axis angles </w:t>
            </w:r>
            <w:r>
              <w:sym w:font="Symbol" w:char="F061"/>
            </w:r>
            <w:r w:rsidRPr="00501D76">
              <w:rPr>
                <w:vertAlign w:val="subscript"/>
              </w:rPr>
              <w:t>1</w:t>
            </w:r>
            <w:r>
              <w:t xml:space="preserve"> </w:t>
            </w:r>
            <w:r w:rsidR="00712B53">
              <w:t xml:space="preserve">, </w:t>
            </w:r>
            <w:r w:rsidR="00712B53">
              <w:sym w:font="Symbol" w:char="F061"/>
            </w:r>
            <w:r w:rsidR="00712B53">
              <w:rPr>
                <w:vertAlign w:val="subscript"/>
              </w:rPr>
              <w:t xml:space="preserve">2,… </w:t>
            </w:r>
            <w:r w:rsidR="00712B53">
              <w:sym w:font="Symbol" w:char="F061"/>
            </w:r>
            <w:r w:rsidR="00712B53">
              <w:rPr>
                <w:vertAlign w:val="subscript"/>
              </w:rPr>
              <w:t>N</w:t>
            </w:r>
          </w:p>
          <w:p w14:paraId="44A7F0E4" w14:textId="77777777" w:rsidR="00712B53" w:rsidRPr="00712B53" w:rsidRDefault="00712B53" w:rsidP="0099757A">
            <w:pPr>
              <w:pStyle w:val="CellBody"/>
              <w:jc w:val="both"/>
            </w:pPr>
            <w:r w:rsidRPr="00712B53">
              <w:rPr>
                <w:b/>
              </w:rPr>
              <w:t>Output</w:t>
            </w:r>
            <w:r>
              <w:t xml:space="preserve">: </w:t>
            </w:r>
            <w:r w:rsidR="00523478">
              <w:t>cloud base height (</w:t>
            </w:r>
            <w:r>
              <w:t>scalar value</w:t>
            </w:r>
            <w:r w:rsidR="00523478">
              <w:t>)</w:t>
            </w:r>
          </w:p>
        </w:tc>
        <w:tc>
          <w:tcPr>
            <w:tcW w:w="1276" w:type="dxa"/>
            <w:tcBorders>
              <w:top w:val="nil"/>
            </w:tcBorders>
          </w:tcPr>
          <w:p w14:paraId="44A7F0E5" w14:textId="77777777" w:rsidR="00AE68D9" w:rsidRDefault="00FA39D8" w:rsidP="0099757A">
            <w:pPr>
              <w:pStyle w:val="CellBody"/>
              <w:jc w:val="both"/>
            </w:pPr>
            <w:r>
              <w:lastRenderedPageBreak/>
              <w:t>CRC</w:t>
            </w:r>
          </w:p>
        </w:tc>
      </w:tr>
    </w:tbl>
    <w:p w14:paraId="44A7F0E7" w14:textId="77777777" w:rsidR="00AE68D9" w:rsidRDefault="00AE68D9" w:rsidP="0099757A">
      <w:pPr>
        <w:pStyle w:val="Body"/>
        <w:jc w:val="both"/>
      </w:pPr>
    </w:p>
    <w:p w14:paraId="44A7F0E8" w14:textId="77777777" w:rsidR="00183209" w:rsidRPr="00A53182" w:rsidRDefault="00712B53" w:rsidP="0099757A">
      <w:pPr>
        <w:pStyle w:val="Heading3"/>
        <w:jc w:val="both"/>
      </w:pPr>
      <w:bookmarkStart w:id="16" w:name="_Toc347924125"/>
      <w:r w:rsidRPr="00A53182">
        <w:t xml:space="preserve">Cloud motion estimation </w:t>
      </w:r>
      <w:r w:rsidR="00A53182" w:rsidRPr="00A53182">
        <w:t>and forecasting</w:t>
      </w:r>
      <w:bookmarkEnd w:id="16"/>
    </w:p>
    <w:p w14:paraId="44A7F0E9" w14:textId="77777777" w:rsidR="00183209" w:rsidRDefault="00183209" w:rsidP="0099757A">
      <w:pPr>
        <w:pStyle w:val="Heading4"/>
        <w:jc w:val="both"/>
        <w:rPr>
          <w:noProof w:val="0"/>
        </w:rPr>
      </w:pPr>
      <w:r>
        <w:rPr>
          <w:noProof w:val="0"/>
        </w:rPr>
        <w:t>Description</w:t>
      </w:r>
    </w:p>
    <w:p w14:paraId="44A7F0EA" w14:textId="77777777" w:rsidR="00183209" w:rsidRDefault="00D23BC6" w:rsidP="0099757A">
      <w:pPr>
        <w:pStyle w:val="Body"/>
        <w:jc w:val="both"/>
      </w:pPr>
      <w:r w:rsidRPr="00D23BC6">
        <w:rPr>
          <w:b/>
        </w:rPr>
        <w:t>High priority</w:t>
      </w:r>
      <w:r>
        <w:t xml:space="preserve">. </w:t>
      </w:r>
      <w:r w:rsidR="00712B53">
        <w:t>A cloud motion estimation algorithm shall be developed to estimate</w:t>
      </w:r>
      <w:r w:rsidR="00A53182">
        <w:t xml:space="preserve"> and forecast</w:t>
      </w:r>
      <w:r w:rsidR="00712B53">
        <w:t xml:space="preserve"> cloud velocity and direction of motion.</w:t>
      </w:r>
    </w:p>
    <w:p w14:paraId="44A7F0EB" w14:textId="77777777" w:rsidR="00183209" w:rsidRDefault="00183209" w:rsidP="0099757A">
      <w:pPr>
        <w:pStyle w:val="Heading4"/>
        <w:jc w:val="both"/>
        <w:rPr>
          <w:noProof w:val="0"/>
        </w:rPr>
      </w:pPr>
      <w:r>
        <w:rPr>
          <w:noProof w:val="0"/>
        </w:rPr>
        <w:t>Functional Requirements</w:t>
      </w: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0F0" w14:textId="77777777">
        <w:tc>
          <w:tcPr>
            <w:tcW w:w="1843" w:type="dxa"/>
            <w:tcBorders>
              <w:bottom w:val="single" w:sz="12" w:space="0" w:color="000000"/>
            </w:tcBorders>
          </w:tcPr>
          <w:p w14:paraId="44A7F0EC" w14:textId="77777777" w:rsidR="00AE68D9" w:rsidRDefault="00AE68D9" w:rsidP="0099757A">
            <w:pPr>
              <w:pStyle w:val="CellHeading"/>
              <w:jc w:val="both"/>
            </w:pPr>
            <w:r>
              <w:t>Identity</w:t>
            </w:r>
          </w:p>
        </w:tc>
        <w:tc>
          <w:tcPr>
            <w:tcW w:w="992" w:type="dxa"/>
            <w:tcBorders>
              <w:bottom w:val="single" w:sz="12" w:space="0" w:color="000000"/>
            </w:tcBorders>
          </w:tcPr>
          <w:p w14:paraId="44A7F0ED"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0EE" w14:textId="77777777" w:rsidR="00AE68D9" w:rsidRDefault="00AE68D9" w:rsidP="0099757A">
            <w:pPr>
              <w:pStyle w:val="CellHeading"/>
              <w:jc w:val="both"/>
            </w:pPr>
            <w:r>
              <w:t>Description</w:t>
            </w:r>
          </w:p>
        </w:tc>
        <w:tc>
          <w:tcPr>
            <w:tcW w:w="1276" w:type="dxa"/>
            <w:tcBorders>
              <w:bottom w:val="single" w:sz="12" w:space="0" w:color="000000"/>
            </w:tcBorders>
          </w:tcPr>
          <w:p w14:paraId="44A7F0EF" w14:textId="77777777" w:rsidR="00AE68D9" w:rsidRDefault="00AE68D9" w:rsidP="0099757A">
            <w:pPr>
              <w:pStyle w:val="CellHeading"/>
              <w:jc w:val="both"/>
            </w:pPr>
            <w:r>
              <w:t>Source</w:t>
            </w:r>
          </w:p>
        </w:tc>
      </w:tr>
      <w:tr w:rsidR="00AE68D9" w14:paraId="44A7F0FA" w14:textId="77777777">
        <w:tc>
          <w:tcPr>
            <w:tcW w:w="1843" w:type="dxa"/>
            <w:tcBorders>
              <w:top w:val="nil"/>
            </w:tcBorders>
          </w:tcPr>
          <w:p w14:paraId="44A7F0F1" w14:textId="77777777" w:rsidR="00AE68D9" w:rsidRDefault="00712B53" w:rsidP="0099757A">
            <w:pPr>
              <w:pStyle w:val="CellBody"/>
              <w:jc w:val="both"/>
            </w:pPr>
            <w:r>
              <w:t>CM_001</w:t>
            </w:r>
          </w:p>
        </w:tc>
        <w:tc>
          <w:tcPr>
            <w:tcW w:w="992" w:type="dxa"/>
            <w:tcBorders>
              <w:top w:val="nil"/>
            </w:tcBorders>
          </w:tcPr>
          <w:p w14:paraId="44A7F0F2" w14:textId="77777777" w:rsidR="00AE68D9" w:rsidRDefault="00712B53" w:rsidP="0099757A">
            <w:pPr>
              <w:pStyle w:val="CellBody"/>
              <w:jc w:val="both"/>
            </w:pPr>
            <w:r>
              <w:t>1</w:t>
            </w:r>
          </w:p>
        </w:tc>
        <w:tc>
          <w:tcPr>
            <w:tcW w:w="5387" w:type="dxa"/>
            <w:tcBorders>
              <w:top w:val="nil"/>
            </w:tcBorders>
          </w:tcPr>
          <w:p w14:paraId="44A7F0F3" w14:textId="77777777" w:rsidR="00AE68D9" w:rsidRDefault="00712B53" w:rsidP="0099757A">
            <w:pPr>
              <w:pStyle w:val="CellBody"/>
              <w:jc w:val="both"/>
              <w:rPr>
                <w:b/>
                <w:bCs/>
              </w:rPr>
            </w:pPr>
            <w:r>
              <w:rPr>
                <w:b/>
                <w:bCs/>
              </w:rPr>
              <w:t>Cloud Motion Estimation</w:t>
            </w:r>
            <w:r w:rsidR="00A53182">
              <w:rPr>
                <w:b/>
                <w:bCs/>
              </w:rPr>
              <w:t xml:space="preserve"> and forecasting</w:t>
            </w:r>
          </w:p>
          <w:p w14:paraId="44A7F0F4" w14:textId="77777777" w:rsidR="00AE68D9" w:rsidRDefault="00AE68D9" w:rsidP="0099757A">
            <w:pPr>
              <w:pStyle w:val="CellBody"/>
              <w:jc w:val="both"/>
            </w:pPr>
            <w:r>
              <w:t>Definition:</w:t>
            </w:r>
            <w:r w:rsidR="00A53182">
              <w:t xml:space="preserve"> The cloud motion estimation algorithm predicts the instant in which a cloud shadow </w:t>
            </w:r>
            <w:r w:rsidR="00E37CCE">
              <w:t xml:space="preserve">will </w:t>
            </w:r>
            <w:r w:rsidR="00A53182">
              <w:t xml:space="preserve">occlude the PV area.  </w:t>
            </w:r>
          </w:p>
          <w:p w14:paraId="44A7F0F5" w14:textId="77777777" w:rsidR="00AE68D9" w:rsidRDefault="00AE68D9" w:rsidP="0099757A">
            <w:pPr>
              <w:pStyle w:val="CellBody"/>
              <w:jc w:val="both"/>
            </w:pPr>
            <w:r>
              <w:t xml:space="preserve">Motivation: </w:t>
            </w:r>
            <w:r w:rsidR="00A53182">
              <w:t>Predicting the instant in which cloud shadows occur adds essential information for</w:t>
            </w:r>
            <w:r w:rsidR="00E37CCE">
              <w:t xml:space="preserve"> the forecasting</w:t>
            </w:r>
            <w:r w:rsidR="00A53182">
              <w:t xml:space="preserve"> </w:t>
            </w:r>
            <w:r w:rsidR="00B97E8F">
              <w:t xml:space="preserve">of </w:t>
            </w:r>
            <w:r w:rsidR="00A53182">
              <w:t>irradiance.</w:t>
            </w:r>
          </w:p>
          <w:p w14:paraId="44A7F0F6" w14:textId="77777777" w:rsidR="00AE68D9" w:rsidRDefault="00AE68D9" w:rsidP="0099757A">
            <w:pPr>
              <w:pStyle w:val="CellBody"/>
              <w:jc w:val="both"/>
            </w:pPr>
            <w:r>
              <w:rPr>
                <w:rStyle w:val="Hyperlink"/>
                <w:color w:val="auto"/>
                <w:u w:val="none"/>
              </w:rPr>
              <w:t>Validation</w:t>
            </w:r>
            <w:r>
              <w:t>:</w:t>
            </w:r>
            <w:r w:rsidR="00A53182">
              <w:t xml:space="preserve"> Visual inspection</w:t>
            </w:r>
          </w:p>
          <w:p w14:paraId="44A7F0F7" w14:textId="77777777" w:rsidR="00A53182" w:rsidRPr="007D0407" w:rsidRDefault="00A53182" w:rsidP="0099757A">
            <w:pPr>
              <w:pStyle w:val="CellBody"/>
              <w:jc w:val="both"/>
            </w:pPr>
            <w:r w:rsidRPr="007D0407">
              <w:rPr>
                <w:b/>
              </w:rPr>
              <w:t>input</w:t>
            </w:r>
            <w:r w:rsidRPr="007D0407">
              <w:t>: Multi-dimen</w:t>
            </w:r>
            <w:r>
              <w:t>s</w:t>
            </w:r>
            <w:r w:rsidRPr="007D0407">
              <w:t>ional data array of RGB</w:t>
            </w:r>
            <w:r>
              <w:t xml:space="preserve"> image/Binary format</w:t>
            </w:r>
          </w:p>
          <w:p w14:paraId="44A7F0F8" w14:textId="77777777" w:rsidR="00A53182" w:rsidRDefault="00A53182" w:rsidP="0099757A">
            <w:pPr>
              <w:pStyle w:val="CellBody"/>
              <w:jc w:val="both"/>
            </w:pPr>
            <w:r w:rsidRPr="007D0407">
              <w:rPr>
                <w:b/>
              </w:rPr>
              <w:t>output</w:t>
            </w:r>
            <w:r>
              <w:t>: Sets of multi-dimensional arrays</w:t>
            </w:r>
          </w:p>
        </w:tc>
        <w:tc>
          <w:tcPr>
            <w:tcW w:w="1276" w:type="dxa"/>
            <w:tcBorders>
              <w:top w:val="nil"/>
            </w:tcBorders>
          </w:tcPr>
          <w:p w14:paraId="44A7F0F9" w14:textId="77777777" w:rsidR="00AE68D9" w:rsidRDefault="00FA39D8" w:rsidP="0099757A">
            <w:pPr>
              <w:pStyle w:val="CellBody"/>
              <w:jc w:val="both"/>
            </w:pPr>
            <w:r>
              <w:t>CRC</w:t>
            </w:r>
          </w:p>
        </w:tc>
      </w:tr>
    </w:tbl>
    <w:p w14:paraId="44A7F0FB" w14:textId="77777777" w:rsidR="004D050B" w:rsidRPr="00A53182" w:rsidRDefault="004D050B" w:rsidP="0099757A">
      <w:pPr>
        <w:pStyle w:val="Heading3"/>
        <w:jc w:val="both"/>
      </w:pPr>
      <w:bookmarkStart w:id="17" w:name="_Toc347924126"/>
      <w:r>
        <w:t>Irradiance</w:t>
      </w:r>
      <w:r w:rsidRPr="00A53182">
        <w:t xml:space="preserve"> estimation and forecasting</w:t>
      </w:r>
      <w:bookmarkEnd w:id="17"/>
    </w:p>
    <w:p w14:paraId="44A7F0FC" w14:textId="77777777" w:rsidR="004D050B" w:rsidRDefault="004D050B" w:rsidP="0099757A">
      <w:pPr>
        <w:pStyle w:val="Heading4"/>
        <w:jc w:val="both"/>
        <w:rPr>
          <w:noProof w:val="0"/>
        </w:rPr>
      </w:pPr>
      <w:r>
        <w:rPr>
          <w:noProof w:val="0"/>
        </w:rPr>
        <w:t>Description</w:t>
      </w:r>
    </w:p>
    <w:p w14:paraId="44A7F0FD" w14:textId="77777777" w:rsidR="004D050B" w:rsidRDefault="00D23BC6" w:rsidP="0099757A">
      <w:pPr>
        <w:pStyle w:val="Body"/>
        <w:jc w:val="both"/>
      </w:pPr>
      <w:r>
        <w:t>An irradiance</w:t>
      </w:r>
      <w:r w:rsidR="004D050B">
        <w:t xml:space="preserve"> estimation algorithm shall be developed to estimate and forecast </w:t>
      </w:r>
      <w:r>
        <w:t>solar irradiance</w:t>
      </w:r>
      <w:r w:rsidR="004D050B">
        <w:t>.</w:t>
      </w:r>
    </w:p>
    <w:p w14:paraId="44A7F0FE" w14:textId="77777777" w:rsidR="004D050B" w:rsidRDefault="004D050B" w:rsidP="0099757A">
      <w:pPr>
        <w:pStyle w:val="Heading4"/>
        <w:jc w:val="both"/>
        <w:rPr>
          <w:noProof w:val="0"/>
        </w:rPr>
      </w:pPr>
      <w:r>
        <w:rPr>
          <w:noProof w:val="0"/>
        </w:rPr>
        <w:t>Functional Requirements</w:t>
      </w:r>
    </w:p>
    <w:p w14:paraId="44A7F0FF" w14:textId="77777777" w:rsidR="004D050B" w:rsidRDefault="004D050B"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4D050B" w14:paraId="44A7F104" w14:textId="77777777" w:rsidTr="006B6796">
        <w:tc>
          <w:tcPr>
            <w:tcW w:w="1843" w:type="dxa"/>
            <w:tcBorders>
              <w:bottom w:val="single" w:sz="12" w:space="0" w:color="000000"/>
            </w:tcBorders>
          </w:tcPr>
          <w:p w14:paraId="44A7F100" w14:textId="77777777" w:rsidR="004D050B" w:rsidRDefault="004D050B" w:rsidP="0099757A">
            <w:pPr>
              <w:pStyle w:val="CellHeading"/>
              <w:jc w:val="both"/>
            </w:pPr>
            <w:r>
              <w:t>Identity</w:t>
            </w:r>
          </w:p>
        </w:tc>
        <w:tc>
          <w:tcPr>
            <w:tcW w:w="992" w:type="dxa"/>
            <w:tcBorders>
              <w:bottom w:val="single" w:sz="12" w:space="0" w:color="000000"/>
            </w:tcBorders>
          </w:tcPr>
          <w:p w14:paraId="44A7F101" w14:textId="77777777" w:rsidR="004D050B" w:rsidRDefault="004D050B" w:rsidP="0099757A">
            <w:pPr>
              <w:pStyle w:val="CellHeading"/>
              <w:jc w:val="both"/>
            </w:pPr>
            <w:proofErr w:type="spellStart"/>
            <w:r>
              <w:t>Prio</w:t>
            </w:r>
            <w:proofErr w:type="spellEnd"/>
            <w:r>
              <w:t>.</w:t>
            </w:r>
          </w:p>
        </w:tc>
        <w:tc>
          <w:tcPr>
            <w:tcW w:w="5387" w:type="dxa"/>
            <w:tcBorders>
              <w:bottom w:val="single" w:sz="12" w:space="0" w:color="000000"/>
            </w:tcBorders>
          </w:tcPr>
          <w:p w14:paraId="44A7F102" w14:textId="77777777" w:rsidR="004D050B" w:rsidRDefault="004D050B" w:rsidP="0099757A">
            <w:pPr>
              <w:pStyle w:val="CellHeading"/>
              <w:jc w:val="both"/>
            </w:pPr>
            <w:r>
              <w:t>Description</w:t>
            </w:r>
          </w:p>
        </w:tc>
        <w:tc>
          <w:tcPr>
            <w:tcW w:w="1276" w:type="dxa"/>
            <w:tcBorders>
              <w:bottom w:val="single" w:sz="12" w:space="0" w:color="000000"/>
            </w:tcBorders>
          </w:tcPr>
          <w:p w14:paraId="44A7F103" w14:textId="77777777" w:rsidR="004D050B" w:rsidRDefault="004D050B" w:rsidP="0099757A">
            <w:pPr>
              <w:pStyle w:val="CellHeading"/>
              <w:jc w:val="both"/>
            </w:pPr>
            <w:r>
              <w:t>Source</w:t>
            </w:r>
          </w:p>
        </w:tc>
      </w:tr>
      <w:tr w:rsidR="004D050B" w14:paraId="44A7F10E" w14:textId="77777777" w:rsidTr="006B6796">
        <w:tc>
          <w:tcPr>
            <w:tcW w:w="1843" w:type="dxa"/>
            <w:tcBorders>
              <w:top w:val="nil"/>
            </w:tcBorders>
          </w:tcPr>
          <w:p w14:paraId="44A7F105" w14:textId="77777777" w:rsidR="004D050B" w:rsidRDefault="00D23BC6" w:rsidP="0099757A">
            <w:pPr>
              <w:pStyle w:val="CellBody"/>
              <w:jc w:val="both"/>
            </w:pPr>
            <w:r>
              <w:t>IE</w:t>
            </w:r>
            <w:r w:rsidR="004D050B">
              <w:t>_001</w:t>
            </w:r>
          </w:p>
        </w:tc>
        <w:tc>
          <w:tcPr>
            <w:tcW w:w="992" w:type="dxa"/>
            <w:tcBorders>
              <w:top w:val="nil"/>
            </w:tcBorders>
          </w:tcPr>
          <w:p w14:paraId="44A7F106" w14:textId="77777777" w:rsidR="004D050B" w:rsidRDefault="004D050B" w:rsidP="0099757A">
            <w:pPr>
              <w:pStyle w:val="CellBody"/>
              <w:jc w:val="both"/>
            </w:pPr>
            <w:r>
              <w:t>1</w:t>
            </w:r>
          </w:p>
        </w:tc>
        <w:tc>
          <w:tcPr>
            <w:tcW w:w="5387" w:type="dxa"/>
            <w:tcBorders>
              <w:top w:val="nil"/>
            </w:tcBorders>
          </w:tcPr>
          <w:p w14:paraId="44A7F107" w14:textId="77777777" w:rsidR="004D050B" w:rsidRDefault="00D23BC6" w:rsidP="0099757A">
            <w:pPr>
              <w:pStyle w:val="CellBody"/>
              <w:jc w:val="both"/>
              <w:rPr>
                <w:b/>
                <w:bCs/>
              </w:rPr>
            </w:pPr>
            <w:r>
              <w:rPr>
                <w:b/>
                <w:bCs/>
              </w:rPr>
              <w:t>Irradiance</w:t>
            </w:r>
            <w:r w:rsidR="004D050B">
              <w:rPr>
                <w:b/>
                <w:bCs/>
              </w:rPr>
              <w:t xml:space="preserve"> Estimation and forecasting</w:t>
            </w:r>
          </w:p>
          <w:p w14:paraId="44A7F108" w14:textId="77777777" w:rsidR="004D050B" w:rsidRDefault="004D050B" w:rsidP="0099757A">
            <w:pPr>
              <w:pStyle w:val="CellBody"/>
              <w:jc w:val="both"/>
            </w:pPr>
            <w:r>
              <w:t xml:space="preserve">Definition: </w:t>
            </w:r>
            <w:r w:rsidR="00D23BC6">
              <w:t xml:space="preserve">Irradiance </w:t>
            </w:r>
            <w:r>
              <w:t xml:space="preserve">algorithm </w:t>
            </w:r>
            <w:r w:rsidR="00D23BC6">
              <w:t>estimate</w:t>
            </w:r>
            <w:r w:rsidR="0014634B">
              <w:t>s</w:t>
            </w:r>
            <w:r w:rsidR="00D23BC6">
              <w:t xml:space="preserve"> and forecast</w:t>
            </w:r>
            <w:r w:rsidR="0014634B">
              <w:t>s</w:t>
            </w:r>
            <w:r w:rsidR="00D23BC6">
              <w:t xml:space="preserve"> solar irradiance levels.</w:t>
            </w:r>
            <w:r>
              <w:t xml:space="preserve">  </w:t>
            </w:r>
          </w:p>
          <w:p w14:paraId="44A7F109" w14:textId="77777777" w:rsidR="004D050B" w:rsidRDefault="004D050B" w:rsidP="0099757A">
            <w:pPr>
              <w:pStyle w:val="CellBody"/>
              <w:jc w:val="both"/>
            </w:pPr>
            <w:r>
              <w:t xml:space="preserve">Motivation: Predicting </w:t>
            </w:r>
            <w:r w:rsidR="00D23BC6">
              <w:t xml:space="preserve">solar irradiance levels is </w:t>
            </w:r>
            <w:r>
              <w:t xml:space="preserve">essential for </w:t>
            </w:r>
            <w:r w:rsidR="00D23BC6">
              <w:t>power production</w:t>
            </w:r>
            <w:r>
              <w:t xml:space="preserve"> forecasting.</w:t>
            </w:r>
          </w:p>
          <w:p w14:paraId="44A7F10A" w14:textId="77777777" w:rsidR="004D050B" w:rsidRDefault="004D050B" w:rsidP="0099757A">
            <w:pPr>
              <w:pStyle w:val="CellBody"/>
              <w:jc w:val="both"/>
            </w:pPr>
            <w:r>
              <w:rPr>
                <w:rStyle w:val="Hyperlink"/>
                <w:color w:val="auto"/>
                <w:u w:val="none"/>
              </w:rPr>
              <w:t>Validation</w:t>
            </w:r>
            <w:r>
              <w:t xml:space="preserve">: </w:t>
            </w:r>
            <w:r w:rsidR="00D23BC6">
              <w:t>Radiometer</w:t>
            </w:r>
            <w:r w:rsidR="00BF02CD">
              <w:t xml:space="preserve"> /</w:t>
            </w:r>
            <w:r w:rsidR="00B73C99">
              <w:t>pyrometer</w:t>
            </w:r>
            <w:r w:rsidR="00BF02CD">
              <w:t>, PV output</w:t>
            </w:r>
          </w:p>
          <w:p w14:paraId="44A7F10B" w14:textId="77777777" w:rsidR="004D050B" w:rsidRPr="007D0407" w:rsidRDefault="004D050B" w:rsidP="0099757A">
            <w:pPr>
              <w:pStyle w:val="CellBody"/>
              <w:jc w:val="both"/>
            </w:pPr>
            <w:r w:rsidRPr="007D0407">
              <w:rPr>
                <w:b/>
              </w:rPr>
              <w:lastRenderedPageBreak/>
              <w:t>input</w:t>
            </w:r>
            <w:r w:rsidRPr="007D0407">
              <w:t>: Multi-dimen</w:t>
            </w:r>
            <w:r>
              <w:t>s</w:t>
            </w:r>
            <w:r w:rsidRPr="007D0407">
              <w:t>ional data array of RGB</w:t>
            </w:r>
            <w:r>
              <w:t xml:space="preserve"> image/Binary format</w:t>
            </w:r>
          </w:p>
          <w:p w14:paraId="44A7F10C" w14:textId="77777777" w:rsidR="004D050B" w:rsidRDefault="004D050B" w:rsidP="0099757A">
            <w:pPr>
              <w:pStyle w:val="CellBody"/>
              <w:jc w:val="both"/>
            </w:pPr>
            <w:r w:rsidRPr="007D0407">
              <w:rPr>
                <w:b/>
              </w:rPr>
              <w:t>output</w:t>
            </w:r>
            <w:r>
              <w:t>: Sets of multi-dimensional arrays</w:t>
            </w:r>
          </w:p>
        </w:tc>
        <w:tc>
          <w:tcPr>
            <w:tcW w:w="1276" w:type="dxa"/>
            <w:tcBorders>
              <w:top w:val="nil"/>
            </w:tcBorders>
          </w:tcPr>
          <w:p w14:paraId="44A7F10D" w14:textId="77777777" w:rsidR="004D050B" w:rsidRDefault="00FA39D8" w:rsidP="0099757A">
            <w:pPr>
              <w:pStyle w:val="CellBody"/>
              <w:jc w:val="both"/>
            </w:pPr>
            <w:r>
              <w:lastRenderedPageBreak/>
              <w:t>CRC</w:t>
            </w:r>
          </w:p>
        </w:tc>
      </w:tr>
    </w:tbl>
    <w:p w14:paraId="44A7F10F" w14:textId="77777777" w:rsidR="004D050B" w:rsidRDefault="004D050B" w:rsidP="0099757A">
      <w:pPr>
        <w:pStyle w:val="Body"/>
        <w:jc w:val="both"/>
      </w:pPr>
    </w:p>
    <w:p w14:paraId="44A7F110" w14:textId="77777777" w:rsidR="00AE68D9" w:rsidRDefault="00AE68D9" w:rsidP="0099757A">
      <w:pPr>
        <w:pStyle w:val="Body"/>
        <w:jc w:val="both"/>
      </w:pPr>
    </w:p>
    <w:p w14:paraId="44A7F111" w14:textId="77777777" w:rsidR="000F6466" w:rsidRDefault="000F6466" w:rsidP="0099757A">
      <w:pPr>
        <w:pStyle w:val="Body"/>
        <w:jc w:val="both"/>
      </w:pPr>
    </w:p>
    <w:p w14:paraId="44A7F112" w14:textId="77777777" w:rsidR="000F6466" w:rsidRPr="00A53182" w:rsidRDefault="000F6466" w:rsidP="000F6466">
      <w:pPr>
        <w:pStyle w:val="Heading3"/>
        <w:jc w:val="both"/>
      </w:pPr>
      <w:bookmarkStart w:id="18" w:name="_Toc347924127"/>
      <w:r>
        <w:t>Power</w:t>
      </w:r>
      <w:r w:rsidRPr="00A53182">
        <w:t xml:space="preserve"> estimation and forecasting</w:t>
      </w:r>
      <w:bookmarkEnd w:id="18"/>
    </w:p>
    <w:p w14:paraId="44A7F113" w14:textId="77777777" w:rsidR="000F6466" w:rsidRDefault="000F6466" w:rsidP="000F6466">
      <w:pPr>
        <w:pStyle w:val="Heading4"/>
        <w:jc w:val="both"/>
        <w:rPr>
          <w:noProof w:val="0"/>
        </w:rPr>
      </w:pPr>
      <w:r>
        <w:rPr>
          <w:noProof w:val="0"/>
        </w:rPr>
        <w:t>Description</w:t>
      </w:r>
    </w:p>
    <w:p w14:paraId="44A7F114" w14:textId="77777777" w:rsidR="000F6466" w:rsidRDefault="000F6466" w:rsidP="000F6466">
      <w:pPr>
        <w:pStyle w:val="Body"/>
        <w:jc w:val="both"/>
      </w:pPr>
      <w:r>
        <w:t xml:space="preserve">An PV array model shall be developed to </w:t>
      </w:r>
      <w:r w:rsidR="00256C31">
        <w:t xml:space="preserve">forecast power </w:t>
      </w:r>
      <w:r>
        <w:t>output.</w:t>
      </w:r>
    </w:p>
    <w:p w14:paraId="44A7F115" w14:textId="77777777" w:rsidR="000F6466" w:rsidRDefault="000F6466" w:rsidP="000F6466">
      <w:pPr>
        <w:pStyle w:val="Heading4"/>
        <w:jc w:val="both"/>
        <w:rPr>
          <w:noProof w:val="0"/>
        </w:rPr>
      </w:pPr>
      <w:r>
        <w:rPr>
          <w:noProof w:val="0"/>
        </w:rPr>
        <w:t>Functional Requirements</w:t>
      </w:r>
    </w:p>
    <w:p w14:paraId="44A7F116" w14:textId="77777777" w:rsidR="000F6466" w:rsidRDefault="000F6466" w:rsidP="000F6466">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0F6466" w14:paraId="44A7F11B" w14:textId="77777777" w:rsidTr="001E28CA">
        <w:tc>
          <w:tcPr>
            <w:tcW w:w="1843" w:type="dxa"/>
            <w:tcBorders>
              <w:bottom w:val="single" w:sz="12" w:space="0" w:color="000000"/>
            </w:tcBorders>
          </w:tcPr>
          <w:p w14:paraId="44A7F117" w14:textId="77777777" w:rsidR="000F6466" w:rsidRDefault="000F6466" w:rsidP="001E28CA">
            <w:pPr>
              <w:pStyle w:val="CellHeading"/>
              <w:jc w:val="both"/>
            </w:pPr>
            <w:r>
              <w:t>Identity</w:t>
            </w:r>
          </w:p>
        </w:tc>
        <w:tc>
          <w:tcPr>
            <w:tcW w:w="992" w:type="dxa"/>
            <w:tcBorders>
              <w:bottom w:val="single" w:sz="12" w:space="0" w:color="000000"/>
            </w:tcBorders>
          </w:tcPr>
          <w:p w14:paraId="44A7F118" w14:textId="77777777" w:rsidR="000F6466" w:rsidRDefault="000F6466" w:rsidP="001E28CA">
            <w:pPr>
              <w:pStyle w:val="CellHeading"/>
              <w:jc w:val="both"/>
            </w:pPr>
            <w:proofErr w:type="spellStart"/>
            <w:r>
              <w:t>Prio</w:t>
            </w:r>
            <w:proofErr w:type="spellEnd"/>
            <w:r>
              <w:t>.</w:t>
            </w:r>
          </w:p>
        </w:tc>
        <w:tc>
          <w:tcPr>
            <w:tcW w:w="5387" w:type="dxa"/>
            <w:tcBorders>
              <w:bottom w:val="single" w:sz="12" w:space="0" w:color="000000"/>
            </w:tcBorders>
          </w:tcPr>
          <w:p w14:paraId="44A7F119" w14:textId="77777777" w:rsidR="000F6466" w:rsidRDefault="000F6466" w:rsidP="001E28CA">
            <w:pPr>
              <w:pStyle w:val="CellHeading"/>
              <w:jc w:val="both"/>
            </w:pPr>
            <w:r>
              <w:t>Description</w:t>
            </w:r>
          </w:p>
        </w:tc>
        <w:tc>
          <w:tcPr>
            <w:tcW w:w="1276" w:type="dxa"/>
            <w:tcBorders>
              <w:bottom w:val="single" w:sz="12" w:space="0" w:color="000000"/>
            </w:tcBorders>
          </w:tcPr>
          <w:p w14:paraId="44A7F11A" w14:textId="77777777" w:rsidR="000F6466" w:rsidRDefault="000F6466" w:rsidP="001E28CA">
            <w:pPr>
              <w:pStyle w:val="CellHeading"/>
              <w:jc w:val="both"/>
            </w:pPr>
            <w:r>
              <w:t>Source</w:t>
            </w:r>
          </w:p>
        </w:tc>
      </w:tr>
      <w:tr w:rsidR="000F6466" w14:paraId="44A7F125" w14:textId="77777777" w:rsidTr="001E28CA">
        <w:tc>
          <w:tcPr>
            <w:tcW w:w="1843" w:type="dxa"/>
            <w:tcBorders>
              <w:top w:val="nil"/>
            </w:tcBorders>
          </w:tcPr>
          <w:p w14:paraId="44A7F11C" w14:textId="77777777" w:rsidR="000F6466" w:rsidRDefault="000F6466" w:rsidP="00256C31">
            <w:pPr>
              <w:pStyle w:val="CellBody"/>
              <w:jc w:val="both"/>
            </w:pPr>
            <w:r>
              <w:t>P</w:t>
            </w:r>
            <w:r w:rsidR="00256C31">
              <w:t>M</w:t>
            </w:r>
            <w:r>
              <w:t>_001</w:t>
            </w:r>
          </w:p>
        </w:tc>
        <w:tc>
          <w:tcPr>
            <w:tcW w:w="992" w:type="dxa"/>
            <w:tcBorders>
              <w:top w:val="nil"/>
            </w:tcBorders>
          </w:tcPr>
          <w:p w14:paraId="44A7F11D" w14:textId="77777777" w:rsidR="000F6466" w:rsidRDefault="000F6466" w:rsidP="001E28CA">
            <w:pPr>
              <w:pStyle w:val="CellBody"/>
              <w:jc w:val="both"/>
            </w:pPr>
            <w:r>
              <w:t>1</w:t>
            </w:r>
          </w:p>
        </w:tc>
        <w:tc>
          <w:tcPr>
            <w:tcW w:w="5387" w:type="dxa"/>
            <w:tcBorders>
              <w:top w:val="nil"/>
            </w:tcBorders>
          </w:tcPr>
          <w:p w14:paraId="44A7F11E" w14:textId="77777777" w:rsidR="000F6466" w:rsidRDefault="000F6466" w:rsidP="001E28CA">
            <w:pPr>
              <w:pStyle w:val="CellBody"/>
              <w:jc w:val="both"/>
              <w:rPr>
                <w:b/>
                <w:bCs/>
              </w:rPr>
            </w:pPr>
            <w:r>
              <w:rPr>
                <w:b/>
                <w:bCs/>
              </w:rPr>
              <w:t>Power Estimation and forecasting</w:t>
            </w:r>
          </w:p>
          <w:p w14:paraId="44A7F11F" w14:textId="77777777" w:rsidR="000F6466" w:rsidRDefault="000F6466" w:rsidP="001E28CA">
            <w:pPr>
              <w:pStyle w:val="CellBody"/>
              <w:jc w:val="both"/>
            </w:pPr>
            <w:r>
              <w:t xml:space="preserve">Definition: PV array model forecasts power output.  </w:t>
            </w:r>
          </w:p>
          <w:p w14:paraId="44A7F120" w14:textId="77777777" w:rsidR="000F6466" w:rsidRDefault="000F6466" w:rsidP="001E28CA">
            <w:pPr>
              <w:pStyle w:val="CellBody"/>
              <w:jc w:val="both"/>
            </w:pPr>
            <w:r>
              <w:t>Motivation: Required for power production forecasting.</w:t>
            </w:r>
          </w:p>
          <w:p w14:paraId="44A7F121" w14:textId="77777777" w:rsidR="000F6466" w:rsidRDefault="000F6466" w:rsidP="001E28CA">
            <w:pPr>
              <w:pStyle w:val="CellBody"/>
              <w:jc w:val="both"/>
            </w:pPr>
            <w:r>
              <w:rPr>
                <w:rStyle w:val="Hyperlink"/>
                <w:color w:val="auto"/>
                <w:u w:val="none"/>
              </w:rPr>
              <w:t>Validation</w:t>
            </w:r>
            <w:r>
              <w:t xml:space="preserve">: </w:t>
            </w:r>
            <w:r w:rsidR="00256C31">
              <w:t>measurements</w:t>
            </w:r>
          </w:p>
          <w:p w14:paraId="44A7F122" w14:textId="77777777" w:rsidR="000F6466" w:rsidRPr="007D0407" w:rsidRDefault="000F6466" w:rsidP="001E28CA">
            <w:pPr>
              <w:pStyle w:val="CellBody"/>
              <w:jc w:val="both"/>
            </w:pPr>
            <w:r w:rsidRPr="007D0407">
              <w:rPr>
                <w:b/>
              </w:rPr>
              <w:t>input</w:t>
            </w:r>
            <w:r w:rsidRPr="007D0407">
              <w:t xml:space="preserve">: </w:t>
            </w:r>
            <w:r>
              <w:t>forecasted irradiance</w:t>
            </w:r>
            <w:r w:rsidR="00256C31">
              <w:t xml:space="preserve"> and</w:t>
            </w:r>
            <w:r>
              <w:t xml:space="preserve"> </w:t>
            </w:r>
            <w:r w:rsidR="00256C31">
              <w:t>measurements</w:t>
            </w:r>
          </w:p>
          <w:p w14:paraId="44A7F123" w14:textId="77777777" w:rsidR="000F6466" w:rsidRDefault="000F6466" w:rsidP="00256C31">
            <w:pPr>
              <w:pStyle w:val="CellBody"/>
              <w:jc w:val="both"/>
            </w:pPr>
            <w:r w:rsidRPr="007D0407">
              <w:rPr>
                <w:b/>
              </w:rPr>
              <w:t>output</w:t>
            </w:r>
            <w:r>
              <w:t>:</w:t>
            </w:r>
            <w:r w:rsidR="00256C31">
              <w:t xml:space="preserve"> Multi-dimensional array</w:t>
            </w:r>
          </w:p>
        </w:tc>
        <w:tc>
          <w:tcPr>
            <w:tcW w:w="1276" w:type="dxa"/>
            <w:tcBorders>
              <w:top w:val="nil"/>
            </w:tcBorders>
          </w:tcPr>
          <w:p w14:paraId="44A7F124" w14:textId="77777777" w:rsidR="000F6466" w:rsidRDefault="000F6466" w:rsidP="001E28CA">
            <w:pPr>
              <w:pStyle w:val="CellBody"/>
              <w:jc w:val="both"/>
            </w:pPr>
            <w:r>
              <w:t>CRC</w:t>
            </w:r>
          </w:p>
        </w:tc>
      </w:tr>
    </w:tbl>
    <w:p w14:paraId="44A7F126" w14:textId="77777777" w:rsidR="000F6466" w:rsidRDefault="000F6466" w:rsidP="0099757A">
      <w:pPr>
        <w:pStyle w:val="Body"/>
        <w:jc w:val="both"/>
      </w:pPr>
    </w:p>
    <w:p w14:paraId="44A7F127" w14:textId="77777777" w:rsidR="00183209" w:rsidRDefault="00183209" w:rsidP="0099757A">
      <w:pPr>
        <w:pStyle w:val="Heading2"/>
        <w:jc w:val="both"/>
      </w:pPr>
      <w:bookmarkStart w:id="19" w:name="_Toc347924128"/>
      <w:r>
        <w:t>External Interface</w:t>
      </w:r>
      <w:bookmarkEnd w:id="15"/>
      <w:r>
        <w:t xml:space="preserve"> Requirements</w:t>
      </w:r>
      <w:bookmarkEnd w:id="19"/>
    </w:p>
    <w:p w14:paraId="44A7F128" w14:textId="77777777" w:rsidR="00183209" w:rsidRDefault="00183209" w:rsidP="0099757A">
      <w:pPr>
        <w:pStyle w:val="Heading3"/>
        <w:jc w:val="both"/>
      </w:pPr>
      <w:bookmarkStart w:id="20" w:name="_Toc533258233"/>
      <w:bookmarkStart w:id="21" w:name="_Toc347924129"/>
      <w:r>
        <w:t>User Interfaces</w:t>
      </w:r>
      <w:bookmarkEnd w:id="20"/>
      <w:bookmarkEnd w:id="21"/>
    </w:p>
    <w:p w14:paraId="44A7F129" w14:textId="77777777" w:rsidR="00183209" w:rsidRDefault="00183209" w:rsidP="0099757A">
      <w:pPr>
        <w:pStyle w:val="HelpText"/>
        <w:jc w:val="both"/>
      </w:pPr>
      <w:r>
        <w:t>Help:</w:t>
      </w:r>
      <w:r>
        <w:tab/>
        <w: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could be documented in a separate user interface specification if applicable.</w:t>
      </w:r>
    </w:p>
    <w:p w14:paraId="44A7F12A" w14:textId="77777777" w:rsidR="00183209" w:rsidRDefault="00A13CB7" w:rsidP="0099757A">
      <w:pPr>
        <w:pStyle w:val="Body"/>
        <w:jc w:val="both"/>
      </w:pPr>
      <w:r>
        <w:t>A user interface shall be developed to facilitate the operation of the prototype.</w:t>
      </w:r>
    </w:p>
    <w:p w14:paraId="44A7F12B" w14:textId="77777777" w:rsidR="00A13CB7" w:rsidRDefault="00A13CB7"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130" w14:textId="77777777" w:rsidTr="004D050B">
        <w:tc>
          <w:tcPr>
            <w:tcW w:w="1843" w:type="dxa"/>
            <w:tcBorders>
              <w:bottom w:val="single" w:sz="12" w:space="0" w:color="000000"/>
            </w:tcBorders>
          </w:tcPr>
          <w:p w14:paraId="44A7F12C" w14:textId="77777777" w:rsidR="00AE68D9" w:rsidRDefault="00AE68D9" w:rsidP="0099757A">
            <w:pPr>
              <w:pStyle w:val="CellHeading"/>
              <w:jc w:val="both"/>
            </w:pPr>
            <w:r>
              <w:t>Identity</w:t>
            </w:r>
          </w:p>
        </w:tc>
        <w:tc>
          <w:tcPr>
            <w:tcW w:w="992" w:type="dxa"/>
            <w:tcBorders>
              <w:bottom w:val="single" w:sz="12" w:space="0" w:color="000000"/>
            </w:tcBorders>
          </w:tcPr>
          <w:p w14:paraId="44A7F12D"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12E" w14:textId="77777777" w:rsidR="00AE68D9" w:rsidRDefault="00AE68D9" w:rsidP="0099757A">
            <w:pPr>
              <w:pStyle w:val="CellHeading"/>
              <w:jc w:val="both"/>
            </w:pPr>
            <w:r>
              <w:t>Description</w:t>
            </w:r>
          </w:p>
        </w:tc>
        <w:tc>
          <w:tcPr>
            <w:tcW w:w="1276" w:type="dxa"/>
            <w:tcBorders>
              <w:bottom w:val="single" w:sz="12" w:space="0" w:color="000000"/>
            </w:tcBorders>
          </w:tcPr>
          <w:p w14:paraId="44A7F12F" w14:textId="77777777" w:rsidR="00AE68D9" w:rsidRDefault="00AE68D9" w:rsidP="0099757A">
            <w:pPr>
              <w:pStyle w:val="CellHeading"/>
              <w:jc w:val="both"/>
            </w:pPr>
            <w:r>
              <w:t>Source</w:t>
            </w:r>
          </w:p>
        </w:tc>
      </w:tr>
      <w:tr w:rsidR="00AE68D9" w14:paraId="44A7F138" w14:textId="77777777" w:rsidTr="004D050B">
        <w:tc>
          <w:tcPr>
            <w:tcW w:w="1843" w:type="dxa"/>
            <w:tcBorders>
              <w:top w:val="single" w:sz="12" w:space="0" w:color="000000"/>
              <w:bottom w:val="single" w:sz="4" w:space="0" w:color="auto"/>
            </w:tcBorders>
          </w:tcPr>
          <w:p w14:paraId="44A7F131" w14:textId="77777777" w:rsidR="00AE68D9" w:rsidRDefault="00A13CB7" w:rsidP="0099757A">
            <w:pPr>
              <w:pStyle w:val="CellBody"/>
              <w:jc w:val="both"/>
            </w:pPr>
            <w:r>
              <w:t>UI_001</w:t>
            </w:r>
          </w:p>
        </w:tc>
        <w:tc>
          <w:tcPr>
            <w:tcW w:w="992" w:type="dxa"/>
            <w:tcBorders>
              <w:top w:val="single" w:sz="12" w:space="0" w:color="000000"/>
              <w:bottom w:val="single" w:sz="4" w:space="0" w:color="auto"/>
            </w:tcBorders>
          </w:tcPr>
          <w:p w14:paraId="44A7F132" w14:textId="77777777" w:rsidR="00AE68D9" w:rsidRDefault="00A13CB7" w:rsidP="0099757A">
            <w:pPr>
              <w:pStyle w:val="CellBody"/>
              <w:jc w:val="both"/>
            </w:pPr>
            <w:r>
              <w:t>1</w:t>
            </w:r>
          </w:p>
        </w:tc>
        <w:tc>
          <w:tcPr>
            <w:tcW w:w="5387" w:type="dxa"/>
            <w:tcBorders>
              <w:top w:val="single" w:sz="12" w:space="0" w:color="000000"/>
              <w:bottom w:val="single" w:sz="4" w:space="0" w:color="auto"/>
            </w:tcBorders>
          </w:tcPr>
          <w:p w14:paraId="44A7F133" w14:textId="77777777" w:rsidR="00A13CB7" w:rsidRDefault="00A13CB7" w:rsidP="0099757A">
            <w:pPr>
              <w:pStyle w:val="CellBody"/>
              <w:jc w:val="both"/>
              <w:rPr>
                <w:b/>
                <w:bCs/>
              </w:rPr>
            </w:pPr>
            <w:r>
              <w:rPr>
                <w:b/>
                <w:bCs/>
              </w:rPr>
              <w:t>User interface</w:t>
            </w:r>
          </w:p>
          <w:p w14:paraId="44A7F134" w14:textId="77777777" w:rsidR="00A13CB7" w:rsidRDefault="00A13CB7" w:rsidP="0099757A">
            <w:pPr>
              <w:pStyle w:val="CellBody"/>
              <w:jc w:val="both"/>
            </w:pPr>
            <w:r>
              <w:t>Simple GUI to invoke the main functionality import, estimate, forecast and display results, export.</w:t>
            </w:r>
          </w:p>
          <w:p w14:paraId="44A7F135" w14:textId="77777777" w:rsidR="00A13CB7" w:rsidRDefault="00A13CB7" w:rsidP="0099757A">
            <w:pPr>
              <w:pStyle w:val="CellBody"/>
              <w:jc w:val="both"/>
            </w:pPr>
            <w:r>
              <w:t>Motivation: Support the usability of the prototype</w:t>
            </w:r>
          </w:p>
          <w:p w14:paraId="44A7F136" w14:textId="77777777" w:rsidR="00AE68D9" w:rsidRDefault="00A13CB7" w:rsidP="0099757A">
            <w:pPr>
              <w:pStyle w:val="CellBody"/>
              <w:jc w:val="both"/>
            </w:pPr>
            <w:r>
              <w:rPr>
                <w:rStyle w:val="Hyperlink"/>
                <w:color w:val="auto"/>
                <w:u w:val="none"/>
              </w:rPr>
              <w:t>Validation</w:t>
            </w:r>
            <w:r>
              <w:t>: Test of GUI by CRC.</w:t>
            </w:r>
          </w:p>
        </w:tc>
        <w:tc>
          <w:tcPr>
            <w:tcW w:w="1276" w:type="dxa"/>
            <w:tcBorders>
              <w:top w:val="single" w:sz="12" w:space="0" w:color="000000"/>
              <w:bottom w:val="single" w:sz="4" w:space="0" w:color="auto"/>
            </w:tcBorders>
          </w:tcPr>
          <w:p w14:paraId="44A7F137" w14:textId="77777777" w:rsidR="00AE68D9" w:rsidRDefault="00FA39D8" w:rsidP="0099757A">
            <w:pPr>
              <w:pStyle w:val="CellBody"/>
              <w:jc w:val="both"/>
            </w:pPr>
            <w:r>
              <w:t>CRC</w:t>
            </w:r>
          </w:p>
        </w:tc>
      </w:tr>
      <w:tr w:rsidR="004D050B" w14:paraId="44A7F140" w14:textId="77777777" w:rsidTr="004D050B">
        <w:tc>
          <w:tcPr>
            <w:tcW w:w="1843" w:type="dxa"/>
            <w:tcBorders>
              <w:top w:val="single" w:sz="4" w:space="0" w:color="auto"/>
            </w:tcBorders>
          </w:tcPr>
          <w:p w14:paraId="44A7F139" w14:textId="77777777" w:rsidR="004D050B" w:rsidRDefault="004D050B" w:rsidP="0099757A">
            <w:pPr>
              <w:pStyle w:val="CellBody"/>
              <w:jc w:val="both"/>
            </w:pPr>
            <w:r>
              <w:t>UI_002</w:t>
            </w:r>
          </w:p>
        </w:tc>
        <w:tc>
          <w:tcPr>
            <w:tcW w:w="992" w:type="dxa"/>
            <w:tcBorders>
              <w:top w:val="single" w:sz="4" w:space="0" w:color="auto"/>
            </w:tcBorders>
          </w:tcPr>
          <w:p w14:paraId="44A7F13A" w14:textId="77777777" w:rsidR="004D050B" w:rsidRDefault="004D050B" w:rsidP="0099757A">
            <w:pPr>
              <w:pStyle w:val="CellBody"/>
              <w:jc w:val="both"/>
            </w:pPr>
            <w:r>
              <w:t>2</w:t>
            </w:r>
          </w:p>
        </w:tc>
        <w:tc>
          <w:tcPr>
            <w:tcW w:w="5387" w:type="dxa"/>
            <w:tcBorders>
              <w:top w:val="single" w:sz="4" w:space="0" w:color="auto"/>
            </w:tcBorders>
          </w:tcPr>
          <w:p w14:paraId="44A7F13B" w14:textId="77777777" w:rsidR="004D050B" w:rsidRDefault="004D050B" w:rsidP="0099757A">
            <w:pPr>
              <w:pStyle w:val="CellBody"/>
              <w:jc w:val="both"/>
              <w:rPr>
                <w:b/>
                <w:bCs/>
              </w:rPr>
            </w:pPr>
            <w:r w:rsidRPr="004D050B">
              <w:rPr>
                <w:b/>
                <w:bCs/>
              </w:rPr>
              <w:t>Web User Interface</w:t>
            </w:r>
          </w:p>
          <w:p w14:paraId="44A7F13C" w14:textId="77777777" w:rsidR="004D050B" w:rsidRDefault="004D050B" w:rsidP="0099757A">
            <w:pPr>
              <w:pStyle w:val="CellBody"/>
              <w:jc w:val="both"/>
            </w:pPr>
            <w:r>
              <w:t xml:space="preserve">Simple GUI. Displays on-line data, measurements </w:t>
            </w:r>
            <w:proofErr w:type="spellStart"/>
            <w:r>
              <w:t>vs</w:t>
            </w:r>
            <w:proofErr w:type="spellEnd"/>
            <w:r>
              <w:t xml:space="preserve"> </w:t>
            </w:r>
            <w:r>
              <w:lastRenderedPageBreak/>
              <w:t>forecast.</w:t>
            </w:r>
          </w:p>
          <w:p w14:paraId="44A7F13D" w14:textId="77777777" w:rsidR="004D050B" w:rsidRDefault="004D050B" w:rsidP="0099757A">
            <w:pPr>
              <w:pStyle w:val="CellBody"/>
              <w:jc w:val="both"/>
            </w:pPr>
            <w:r>
              <w:t>Motivation: Support the usability of the prototype</w:t>
            </w:r>
          </w:p>
          <w:p w14:paraId="44A7F13E" w14:textId="77777777" w:rsidR="004D050B" w:rsidRDefault="004D050B" w:rsidP="0099757A">
            <w:pPr>
              <w:pStyle w:val="CellBody"/>
              <w:jc w:val="both"/>
              <w:rPr>
                <w:b/>
                <w:bCs/>
              </w:rPr>
            </w:pPr>
            <w:r>
              <w:rPr>
                <w:rStyle w:val="Hyperlink"/>
                <w:color w:val="auto"/>
                <w:u w:val="none"/>
              </w:rPr>
              <w:t>Validation</w:t>
            </w:r>
            <w:r>
              <w:t>: Test of GUI by CRC.</w:t>
            </w:r>
          </w:p>
        </w:tc>
        <w:tc>
          <w:tcPr>
            <w:tcW w:w="1276" w:type="dxa"/>
            <w:tcBorders>
              <w:top w:val="single" w:sz="4" w:space="0" w:color="auto"/>
            </w:tcBorders>
          </w:tcPr>
          <w:p w14:paraId="44A7F13F" w14:textId="77777777" w:rsidR="004D050B" w:rsidRDefault="00FA39D8" w:rsidP="0099757A">
            <w:pPr>
              <w:pStyle w:val="CellBody"/>
              <w:jc w:val="both"/>
            </w:pPr>
            <w:r>
              <w:lastRenderedPageBreak/>
              <w:t>CRC</w:t>
            </w:r>
          </w:p>
        </w:tc>
      </w:tr>
    </w:tbl>
    <w:p w14:paraId="44A7F141" w14:textId="77777777" w:rsidR="00183209" w:rsidRDefault="00183209" w:rsidP="0099757A">
      <w:pPr>
        <w:pStyle w:val="Body"/>
        <w:jc w:val="both"/>
      </w:pPr>
    </w:p>
    <w:p w14:paraId="44A7F142" w14:textId="77777777" w:rsidR="000F6466" w:rsidRDefault="000F6466" w:rsidP="0099757A">
      <w:pPr>
        <w:pStyle w:val="Body"/>
        <w:jc w:val="both"/>
      </w:pPr>
    </w:p>
    <w:p w14:paraId="44A7F143" w14:textId="77777777" w:rsidR="00183209" w:rsidRDefault="00183209" w:rsidP="0099757A">
      <w:pPr>
        <w:pStyle w:val="Heading3"/>
        <w:jc w:val="both"/>
      </w:pPr>
      <w:bookmarkStart w:id="22" w:name="_Toc347924130"/>
      <w:bookmarkStart w:id="23" w:name="_Toc533258234"/>
      <w:r>
        <w:t>Hardware Interfaces</w:t>
      </w:r>
      <w:bookmarkEnd w:id="22"/>
    </w:p>
    <w:p w14:paraId="44A7F144" w14:textId="77777777" w:rsidR="00183209" w:rsidRDefault="00183209" w:rsidP="0099757A">
      <w:pPr>
        <w:pStyle w:val="HelpText"/>
        <w:jc w:val="both"/>
      </w:pPr>
      <w:r>
        <w:t>Help:</w:t>
      </w:r>
      <w:r>
        <w:tab/>
        <w:t>Describe the logical and physical characteristics of each interface between the software product and the hardware components of the system. This may include the supported device types, the nature of the data and control interactions between the software and the hardware, and communication protocols to be used.</w:t>
      </w:r>
    </w:p>
    <w:p w14:paraId="44A7F145"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14A" w14:textId="77777777">
        <w:tc>
          <w:tcPr>
            <w:tcW w:w="1843" w:type="dxa"/>
            <w:tcBorders>
              <w:bottom w:val="single" w:sz="12" w:space="0" w:color="000000"/>
            </w:tcBorders>
          </w:tcPr>
          <w:p w14:paraId="44A7F146" w14:textId="77777777" w:rsidR="00AE68D9" w:rsidRDefault="00AE68D9" w:rsidP="0099757A">
            <w:pPr>
              <w:pStyle w:val="CellHeading"/>
              <w:jc w:val="both"/>
            </w:pPr>
            <w:r>
              <w:t>Identity</w:t>
            </w:r>
          </w:p>
        </w:tc>
        <w:tc>
          <w:tcPr>
            <w:tcW w:w="992" w:type="dxa"/>
            <w:tcBorders>
              <w:bottom w:val="single" w:sz="12" w:space="0" w:color="000000"/>
            </w:tcBorders>
          </w:tcPr>
          <w:p w14:paraId="44A7F147"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148" w14:textId="77777777" w:rsidR="00AE68D9" w:rsidRDefault="00AE68D9" w:rsidP="0099757A">
            <w:pPr>
              <w:pStyle w:val="CellHeading"/>
              <w:jc w:val="both"/>
            </w:pPr>
            <w:r>
              <w:t>Description</w:t>
            </w:r>
          </w:p>
        </w:tc>
        <w:tc>
          <w:tcPr>
            <w:tcW w:w="1276" w:type="dxa"/>
            <w:tcBorders>
              <w:bottom w:val="single" w:sz="12" w:space="0" w:color="000000"/>
            </w:tcBorders>
          </w:tcPr>
          <w:p w14:paraId="44A7F149" w14:textId="77777777" w:rsidR="00AE68D9" w:rsidRDefault="00AE68D9" w:rsidP="0099757A">
            <w:pPr>
              <w:pStyle w:val="CellHeading"/>
              <w:jc w:val="both"/>
            </w:pPr>
            <w:r>
              <w:t>Source</w:t>
            </w:r>
          </w:p>
        </w:tc>
      </w:tr>
      <w:tr w:rsidR="00AE68D9" w14:paraId="44A7F154" w14:textId="77777777">
        <w:tc>
          <w:tcPr>
            <w:tcW w:w="1843" w:type="dxa"/>
            <w:tcBorders>
              <w:top w:val="nil"/>
            </w:tcBorders>
          </w:tcPr>
          <w:p w14:paraId="44A7F14B" w14:textId="77777777" w:rsidR="00AE68D9" w:rsidRDefault="00A13CB7" w:rsidP="0099757A">
            <w:pPr>
              <w:pStyle w:val="CellBody"/>
              <w:jc w:val="both"/>
            </w:pPr>
            <w:r>
              <w:t>HI_001</w:t>
            </w:r>
          </w:p>
        </w:tc>
        <w:tc>
          <w:tcPr>
            <w:tcW w:w="992" w:type="dxa"/>
            <w:tcBorders>
              <w:top w:val="nil"/>
            </w:tcBorders>
          </w:tcPr>
          <w:p w14:paraId="44A7F14C" w14:textId="77777777" w:rsidR="00AE68D9" w:rsidRDefault="00A13CB7" w:rsidP="0099757A">
            <w:pPr>
              <w:pStyle w:val="CellBody"/>
              <w:jc w:val="both"/>
            </w:pPr>
            <w:r>
              <w:t>1</w:t>
            </w:r>
          </w:p>
        </w:tc>
        <w:tc>
          <w:tcPr>
            <w:tcW w:w="5387" w:type="dxa"/>
            <w:tcBorders>
              <w:top w:val="nil"/>
            </w:tcBorders>
          </w:tcPr>
          <w:p w14:paraId="44A7F14D" w14:textId="77777777" w:rsidR="00AE68D9" w:rsidRDefault="00A13CB7" w:rsidP="0099757A">
            <w:pPr>
              <w:pStyle w:val="CellBody"/>
              <w:jc w:val="both"/>
              <w:rPr>
                <w:b/>
                <w:bCs/>
              </w:rPr>
            </w:pPr>
            <w:r>
              <w:rPr>
                <w:b/>
                <w:bCs/>
              </w:rPr>
              <w:t>Image Acquisition System (</w:t>
            </w:r>
            <w:r w:rsidR="00523478" w:rsidRPr="00523478">
              <w:rPr>
                <w:b/>
                <w:bCs/>
              </w:rPr>
              <w:t>Automated full color sky camera</w:t>
            </w:r>
            <w:r>
              <w:rPr>
                <w:b/>
                <w:bCs/>
              </w:rPr>
              <w:t>)</w:t>
            </w:r>
          </w:p>
          <w:p w14:paraId="44A7F14E" w14:textId="77777777" w:rsidR="004D050B" w:rsidRDefault="004D050B" w:rsidP="0099757A">
            <w:pPr>
              <w:pStyle w:val="CellBody"/>
              <w:jc w:val="both"/>
              <w:rPr>
                <w:b/>
                <w:bCs/>
              </w:rPr>
            </w:pPr>
            <w:r>
              <w:rPr>
                <w:b/>
                <w:bCs/>
              </w:rPr>
              <w:t>minimum output r</w:t>
            </w:r>
            <w:r w:rsidRPr="004D050B">
              <w:rPr>
                <w:b/>
                <w:bCs/>
              </w:rPr>
              <w:t>esolution</w:t>
            </w:r>
            <w:r>
              <w:rPr>
                <w:b/>
                <w:bCs/>
              </w:rPr>
              <w:t>:</w:t>
            </w:r>
            <w:r w:rsidRPr="004D050B">
              <w:rPr>
                <w:b/>
                <w:bCs/>
              </w:rPr>
              <w:t xml:space="preserve"> 352×288 color</w:t>
            </w:r>
            <w:r>
              <w:rPr>
                <w:b/>
                <w:bCs/>
              </w:rPr>
              <w:t xml:space="preserve">, </w:t>
            </w:r>
            <w:r w:rsidRPr="004D050B">
              <w:rPr>
                <w:b/>
                <w:bCs/>
              </w:rPr>
              <w:t xml:space="preserve"> 24-bit</w:t>
            </w:r>
          </w:p>
          <w:p w14:paraId="44A7F14F" w14:textId="77777777" w:rsidR="00523478" w:rsidRDefault="004D050B" w:rsidP="0099757A">
            <w:pPr>
              <w:pStyle w:val="CellBody"/>
              <w:jc w:val="both"/>
              <w:rPr>
                <w:b/>
                <w:bCs/>
              </w:rPr>
            </w:pPr>
            <w:r w:rsidRPr="004D050B">
              <w:rPr>
                <w:b/>
                <w:bCs/>
              </w:rPr>
              <w:t>sampling rate max. one image/30sec</w:t>
            </w:r>
          </w:p>
          <w:p w14:paraId="44A7F150" w14:textId="77777777" w:rsidR="00AE68D9" w:rsidRDefault="00AE68D9" w:rsidP="0099757A">
            <w:pPr>
              <w:pStyle w:val="CellBody"/>
              <w:jc w:val="both"/>
            </w:pPr>
            <w:r>
              <w:t xml:space="preserve">Definition: </w:t>
            </w:r>
            <w:r w:rsidR="00A13CB7">
              <w:t xml:space="preserve"> A photographic/video camera shall record the sky images at a specified interval.  </w:t>
            </w:r>
          </w:p>
          <w:p w14:paraId="44A7F151" w14:textId="77777777" w:rsidR="00AE68D9" w:rsidRDefault="00AE68D9" w:rsidP="0099757A">
            <w:pPr>
              <w:pStyle w:val="CellBody"/>
              <w:jc w:val="both"/>
            </w:pPr>
            <w:r>
              <w:t xml:space="preserve">Motivation: </w:t>
            </w:r>
            <w:r w:rsidR="00A13CB7">
              <w:t>The camera shall provide the sky pictures for image processing and analysis</w:t>
            </w:r>
          </w:p>
          <w:p w14:paraId="44A7F152" w14:textId="77777777" w:rsidR="00AE68D9" w:rsidRDefault="00AE68D9" w:rsidP="0099757A">
            <w:pPr>
              <w:pStyle w:val="CellBody"/>
              <w:jc w:val="both"/>
            </w:pPr>
            <w:r>
              <w:rPr>
                <w:rStyle w:val="Hyperlink"/>
                <w:color w:val="auto"/>
                <w:u w:val="none"/>
              </w:rPr>
              <w:t>Validation</w:t>
            </w:r>
            <w:r>
              <w:t>:</w:t>
            </w:r>
            <w:r w:rsidR="00A13CB7">
              <w:t xml:space="preserve"> Not required</w:t>
            </w:r>
          </w:p>
        </w:tc>
        <w:tc>
          <w:tcPr>
            <w:tcW w:w="1276" w:type="dxa"/>
            <w:tcBorders>
              <w:top w:val="nil"/>
            </w:tcBorders>
          </w:tcPr>
          <w:p w14:paraId="44A7F153" w14:textId="77777777" w:rsidR="00AE68D9" w:rsidRDefault="00FA39D8" w:rsidP="0099757A">
            <w:pPr>
              <w:pStyle w:val="CellBody"/>
              <w:jc w:val="both"/>
            </w:pPr>
            <w:r>
              <w:t>CRC</w:t>
            </w:r>
          </w:p>
        </w:tc>
      </w:tr>
      <w:tr w:rsidR="00AE68D9" w14:paraId="44A7F15C" w14:textId="77777777">
        <w:tc>
          <w:tcPr>
            <w:tcW w:w="1843" w:type="dxa"/>
          </w:tcPr>
          <w:p w14:paraId="44A7F155" w14:textId="77777777" w:rsidR="00AE68D9" w:rsidRDefault="00A13CB7" w:rsidP="0099757A">
            <w:pPr>
              <w:pStyle w:val="CellBody"/>
              <w:jc w:val="both"/>
            </w:pPr>
            <w:r>
              <w:t>HI_002</w:t>
            </w:r>
          </w:p>
        </w:tc>
        <w:tc>
          <w:tcPr>
            <w:tcW w:w="992" w:type="dxa"/>
          </w:tcPr>
          <w:p w14:paraId="44A7F156" w14:textId="77777777" w:rsidR="00AE68D9" w:rsidRDefault="0048781F" w:rsidP="0099757A">
            <w:pPr>
              <w:pStyle w:val="CellBody"/>
              <w:jc w:val="both"/>
            </w:pPr>
            <w:r>
              <w:t>1</w:t>
            </w:r>
          </w:p>
        </w:tc>
        <w:tc>
          <w:tcPr>
            <w:tcW w:w="5387" w:type="dxa"/>
          </w:tcPr>
          <w:p w14:paraId="44A7F157" w14:textId="77777777" w:rsidR="00AE68D9" w:rsidRDefault="00A13CB7" w:rsidP="0099757A">
            <w:pPr>
              <w:pStyle w:val="CellBody"/>
              <w:jc w:val="both"/>
              <w:rPr>
                <w:b/>
                <w:bCs/>
              </w:rPr>
            </w:pPr>
            <w:r>
              <w:rPr>
                <w:b/>
                <w:bCs/>
              </w:rPr>
              <w:t>Laptop Computer</w:t>
            </w:r>
          </w:p>
          <w:p w14:paraId="44A7F158" w14:textId="77777777" w:rsidR="00AE68D9" w:rsidRDefault="00AE68D9" w:rsidP="0099757A">
            <w:pPr>
              <w:pStyle w:val="CellBody"/>
              <w:jc w:val="both"/>
            </w:pPr>
            <w:r>
              <w:t xml:space="preserve">Definition: </w:t>
            </w:r>
            <w:r w:rsidR="00A13CB7">
              <w:t>A laptop computer shall be used for data analysis and computation.</w:t>
            </w:r>
          </w:p>
          <w:p w14:paraId="44A7F159" w14:textId="77777777" w:rsidR="00AE68D9" w:rsidRDefault="00AE68D9" w:rsidP="0099757A">
            <w:pPr>
              <w:pStyle w:val="CellBody"/>
              <w:jc w:val="both"/>
            </w:pPr>
            <w:r>
              <w:t xml:space="preserve">Motivation: </w:t>
            </w:r>
            <w:r w:rsidR="00A13CB7">
              <w:t>. A laptop is required</w:t>
            </w:r>
            <w:r w:rsidR="0048781F">
              <w:t xml:space="preserve"> for</w:t>
            </w:r>
            <w:r w:rsidR="00A13CB7">
              <w:t xml:space="preserve"> portability</w:t>
            </w:r>
            <w:r w:rsidR="0048781F">
              <w:t>/transportation</w:t>
            </w:r>
            <w:r w:rsidR="00A13CB7">
              <w:t xml:space="preserve"> between sites. </w:t>
            </w:r>
          </w:p>
          <w:p w14:paraId="44A7F15A" w14:textId="77777777" w:rsidR="00AE68D9" w:rsidRDefault="00AE68D9" w:rsidP="0099757A">
            <w:pPr>
              <w:pStyle w:val="CellBody"/>
              <w:jc w:val="both"/>
            </w:pPr>
            <w:r>
              <w:rPr>
                <w:rStyle w:val="Hyperlink"/>
                <w:color w:val="auto"/>
                <w:u w:val="none"/>
              </w:rPr>
              <w:t>Validation</w:t>
            </w:r>
            <w:r>
              <w:t>:</w:t>
            </w:r>
            <w:r w:rsidR="00A13CB7">
              <w:t xml:space="preserve"> Not required</w:t>
            </w:r>
          </w:p>
        </w:tc>
        <w:tc>
          <w:tcPr>
            <w:tcW w:w="1276" w:type="dxa"/>
          </w:tcPr>
          <w:p w14:paraId="44A7F15B" w14:textId="77777777" w:rsidR="00AE68D9" w:rsidRDefault="00FA39D8" w:rsidP="0099757A">
            <w:pPr>
              <w:pStyle w:val="CellBody"/>
              <w:jc w:val="both"/>
            </w:pPr>
            <w:r>
              <w:t>CRC</w:t>
            </w:r>
          </w:p>
        </w:tc>
      </w:tr>
    </w:tbl>
    <w:p w14:paraId="44A7F15D" w14:textId="77777777" w:rsidR="00595324" w:rsidRDefault="00595324" w:rsidP="0099757A">
      <w:pPr>
        <w:pStyle w:val="Body"/>
        <w:jc w:val="both"/>
      </w:pPr>
    </w:p>
    <w:p w14:paraId="44A7F15E" w14:textId="77777777" w:rsidR="00183209" w:rsidRDefault="00183209" w:rsidP="0099757A">
      <w:pPr>
        <w:pStyle w:val="Heading3"/>
        <w:jc w:val="both"/>
      </w:pPr>
      <w:bookmarkStart w:id="24" w:name="_Toc347924131"/>
      <w:r>
        <w:t>Software Interfaces</w:t>
      </w:r>
      <w:bookmarkEnd w:id="23"/>
      <w:bookmarkEnd w:id="24"/>
    </w:p>
    <w:p w14:paraId="44A7F15F" w14:textId="77777777" w:rsidR="00183209" w:rsidRDefault="00183209" w:rsidP="0099757A">
      <w:pPr>
        <w:pStyle w:val="HelpText"/>
        <w:jc w:val="both"/>
      </w:pPr>
      <w:r>
        <w:t>Help:</w:t>
      </w:r>
      <w:r>
        <w:tab/>
        <w:t>Describe the connections between this product and other specific software components (name and version), including databases, operating systems, tools, libraries, and integrated commercial components. Identify the data items or messages coming into the system and going out and describe the purpose of each. Describe the services needed and the nature of communications. Refer to documents that describe detailed application programming interface protocols. Identify data that will be shared across software components.</w:t>
      </w:r>
    </w:p>
    <w:p w14:paraId="44A7F160"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165" w14:textId="77777777" w:rsidTr="00523478">
        <w:tc>
          <w:tcPr>
            <w:tcW w:w="1843" w:type="dxa"/>
            <w:tcBorders>
              <w:bottom w:val="single" w:sz="12" w:space="0" w:color="000000"/>
            </w:tcBorders>
          </w:tcPr>
          <w:p w14:paraId="44A7F161" w14:textId="77777777" w:rsidR="00AE68D9" w:rsidRDefault="00AE68D9" w:rsidP="0099757A">
            <w:pPr>
              <w:pStyle w:val="CellHeading"/>
              <w:jc w:val="both"/>
            </w:pPr>
            <w:r>
              <w:t>Identity</w:t>
            </w:r>
          </w:p>
        </w:tc>
        <w:tc>
          <w:tcPr>
            <w:tcW w:w="992" w:type="dxa"/>
            <w:tcBorders>
              <w:bottom w:val="single" w:sz="12" w:space="0" w:color="000000"/>
            </w:tcBorders>
          </w:tcPr>
          <w:p w14:paraId="44A7F162"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163" w14:textId="77777777" w:rsidR="00AE68D9" w:rsidRDefault="00AE68D9" w:rsidP="0099757A">
            <w:pPr>
              <w:pStyle w:val="CellHeading"/>
              <w:jc w:val="both"/>
            </w:pPr>
            <w:r>
              <w:t>Description</w:t>
            </w:r>
          </w:p>
        </w:tc>
        <w:tc>
          <w:tcPr>
            <w:tcW w:w="1276" w:type="dxa"/>
            <w:tcBorders>
              <w:bottom w:val="single" w:sz="12" w:space="0" w:color="000000"/>
            </w:tcBorders>
          </w:tcPr>
          <w:p w14:paraId="44A7F164" w14:textId="77777777" w:rsidR="00AE68D9" w:rsidRDefault="00AE68D9" w:rsidP="0099757A">
            <w:pPr>
              <w:pStyle w:val="CellHeading"/>
              <w:jc w:val="both"/>
            </w:pPr>
            <w:r>
              <w:t>Source</w:t>
            </w:r>
          </w:p>
        </w:tc>
      </w:tr>
      <w:tr w:rsidR="00AE68D9" w14:paraId="44A7F16D" w14:textId="77777777" w:rsidTr="00523478">
        <w:tc>
          <w:tcPr>
            <w:tcW w:w="1843" w:type="dxa"/>
            <w:tcBorders>
              <w:top w:val="single" w:sz="12" w:space="0" w:color="000000"/>
              <w:bottom w:val="single" w:sz="4" w:space="0" w:color="auto"/>
            </w:tcBorders>
          </w:tcPr>
          <w:p w14:paraId="44A7F166" w14:textId="77777777" w:rsidR="00AE68D9" w:rsidRDefault="0048781F" w:rsidP="0099757A">
            <w:pPr>
              <w:pStyle w:val="CellBody"/>
              <w:jc w:val="both"/>
            </w:pPr>
            <w:r>
              <w:t>SI_001</w:t>
            </w:r>
          </w:p>
        </w:tc>
        <w:tc>
          <w:tcPr>
            <w:tcW w:w="992" w:type="dxa"/>
            <w:tcBorders>
              <w:top w:val="single" w:sz="12" w:space="0" w:color="000000"/>
              <w:bottom w:val="single" w:sz="4" w:space="0" w:color="auto"/>
            </w:tcBorders>
          </w:tcPr>
          <w:p w14:paraId="44A7F167" w14:textId="77777777" w:rsidR="00AE68D9" w:rsidRDefault="0048781F" w:rsidP="0099757A">
            <w:pPr>
              <w:pStyle w:val="CellBody"/>
              <w:jc w:val="both"/>
            </w:pPr>
            <w:r>
              <w:t>1</w:t>
            </w:r>
          </w:p>
        </w:tc>
        <w:tc>
          <w:tcPr>
            <w:tcW w:w="5387" w:type="dxa"/>
            <w:tcBorders>
              <w:top w:val="single" w:sz="12" w:space="0" w:color="000000"/>
              <w:bottom w:val="single" w:sz="4" w:space="0" w:color="auto"/>
            </w:tcBorders>
          </w:tcPr>
          <w:p w14:paraId="44A7F168" w14:textId="77777777" w:rsidR="00AE68D9" w:rsidRPr="00523478" w:rsidRDefault="00523478" w:rsidP="0099757A">
            <w:pPr>
              <w:pStyle w:val="CellBody"/>
              <w:jc w:val="both"/>
              <w:rPr>
                <w:b/>
              </w:rPr>
            </w:pPr>
            <w:r w:rsidRPr="00523478">
              <w:rPr>
                <w:b/>
              </w:rPr>
              <w:t>Image processing system</w:t>
            </w:r>
            <w:r>
              <w:rPr>
                <w:b/>
              </w:rPr>
              <w:t xml:space="preserve"> (Computer Vision </w:t>
            </w:r>
            <w:r w:rsidR="00D23BC6">
              <w:rPr>
                <w:b/>
              </w:rPr>
              <w:t>free</w:t>
            </w:r>
            <w:r>
              <w:rPr>
                <w:b/>
              </w:rPr>
              <w:t>ware)</w:t>
            </w:r>
          </w:p>
          <w:p w14:paraId="44A7F169" w14:textId="77777777" w:rsidR="00523478" w:rsidRDefault="00523478" w:rsidP="0099757A">
            <w:pPr>
              <w:pStyle w:val="CellBody"/>
              <w:jc w:val="both"/>
            </w:pPr>
            <w:r>
              <w:t>Definition: Conducts image processing on raw image output</w:t>
            </w:r>
          </w:p>
          <w:p w14:paraId="44A7F16A" w14:textId="77777777" w:rsidR="00523478" w:rsidRDefault="00523478" w:rsidP="0099757A">
            <w:pPr>
              <w:pStyle w:val="CellBody"/>
              <w:jc w:val="both"/>
            </w:pPr>
            <w:r>
              <w:t>Motivation:  Required for .pre- and post-processing of images using the specified format.</w:t>
            </w:r>
          </w:p>
          <w:p w14:paraId="44A7F16B" w14:textId="77777777" w:rsidR="00523478" w:rsidRDefault="00523478" w:rsidP="0099757A">
            <w:pPr>
              <w:pStyle w:val="CellBody"/>
              <w:jc w:val="both"/>
            </w:pPr>
            <w:r>
              <w:rPr>
                <w:rStyle w:val="Hyperlink"/>
                <w:color w:val="auto"/>
                <w:u w:val="none"/>
              </w:rPr>
              <w:lastRenderedPageBreak/>
              <w:t>Validation</w:t>
            </w:r>
            <w:r>
              <w:t xml:space="preserve">: commercial </w:t>
            </w:r>
            <w:r w:rsidR="004D050B">
              <w:t>i</w:t>
            </w:r>
            <w:r>
              <w:t xml:space="preserve">mage </w:t>
            </w:r>
            <w:r w:rsidR="004D050B">
              <w:t>p</w:t>
            </w:r>
            <w:r>
              <w:t xml:space="preserve">rocessing software (e.g. </w:t>
            </w:r>
            <w:proofErr w:type="spellStart"/>
            <w:r>
              <w:t>Matlab</w:t>
            </w:r>
            <w:proofErr w:type="spellEnd"/>
            <w:r>
              <w:t xml:space="preserve"> Image Processing Toolbox)</w:t>
            </w:r>
            <w:r w:rsidR="00E67160">
              <w:t xml:space="preserve"> (optional)</w:t>
            </w:r>
          </w:p>
        </w:tc>
        <w:tc>
          <w:tcPr>
            <w:tcW w:w="1276" w:type="dxa"/>
            <w:tcBorders>
              <w:top w:val="single" w:sz="12" w:space="0" w:color="000000"/>
              <w:bottom w:val="single" w:sz="4" w:space="0" w:color="auto"/>
            </w:tcBorders>
          </w:tcPr>
          <w:p w14:paraId="44A7F16C" w14:textId="77777777" w:rsidR="00AE68D9" w:rsidRDefault="00FA39D8" w:rsidP="0099757A">
            <w:pPr>
              <w:pStyle w:val="CellBody"/>
              <w:jc w:val="both"/>
            </w:pPr>
            <w:r>
              <w:lastRenderedPageBreak/>
              <w:t>CRC</w:t>
            </w:r>
          </w:p>
        </w:tc>
      </w:tr>
      <w:tr w:rsidR="00523478" w14:paraId="44A7F175" w14:textId="77777777" w:rsidTr="00523478">
        <w:tc>
          <w:tcPr>
            <w:tcW w:w="1843" w:type="dxa"/>
            <w:tcBorders>
              <w:top w:val="single" w:sz="4" w:space="0" w:color="auto"/>
              <w:bottom w:val="nil"/>
            </w:tcBorders>
          </w:tcPr>
          <w:p w14:paraId="44A7F16E" w14:textId="77777777" w:rsidR="00523478" w:rsidRDefault="00523478" w:rsidP="0099757A">
            <w:pPr>
              <w:pStyle w:val="CellBody"/>
              <w:jc w:val="both"/>
            </w:pPr>
            <w:r>
              <w:lastRenderedPageBreak/>
              <w:t>SI_002</w:t>
            </w:r>
          </w:p>
        </w:tc>
        <w:tc>
          <w:tcPr>
            <w:tcW w:w="992" w:type="dxa"/>
            <w:tcBorders>
              <w:top w:val="single" w:sz="4" w:space="0" w:color="auto"/>
              <w:bottom w:val="nil"/>
            </w:tcBorders>
          </w:tcPr>
          <w:p w14:paraId="44A7F16F" w14:textId="77777777" w:rsidR="00523478" w:rsidRDefault="00523478" w:rsidP="0099757A">
            <w:pPr>
              <w:pStyle w:val="CellBody"/>
              <w:jc w:val="both"/>
            </w:pPr>
            <w:r>
              <w:t>1</w:t>
            </w:r>
          </w:p>
        </w:tc>
        <w:tc>
          <w:tcPr>
            <w:tcW w:w="5387" w:type="dxa"/>
            <w:tcBorders>
              <w:top w:val="single" w:sz="4" w:space="0" w:color="auto"/>
              <w:bottom w:val="nil"/>
            </w:tcBorders>
          </w:tcPr>
          <w:p w14:paraId="44A7F170" w14:textId="77777777" w:rsidR="00523478" w:rsidRDefault="00523478" w:rsidP="0099757A">
            <w:pPr>
              <w:pStyle w:val="CellBody"/>
              <w:jc w:val="both"/>
              <w:rPr>
                <w:b/>
                <w:bCs/>
              </w:rPr>
            </w:pPr>
            <w:proofErr w:type="spellStart"/>
            <w:r>
              <w:rPr>
                <w:b/>
                <w:bCs/>
              </w:rPr>
              <w:t>Matlab</w:t>
            </w:r>
            <w:proofErr w:type="spellEnd"/>
            <w:r>
              <w:rPr>
                <w:b/>
                <w:bCs/>
              </w:rPr>
              <w:t xml:space="preserve"> programming environment</w:t>
            </w:r>
          </w:p>
          <w:p w14:paraId="44A7F171" w14:textId="77777777" w:rsidR="00523478" w:rsidRDefault="00523478" w:rsidP="0099757A">
            <w:pPr>
              <w:pStyle w:val="CellBody"/>
              <w:jc w:val="both"/>
            </w:pPr>
            <w:r>
              <w:t xml:space="preserve">Definition: </w:t>
            </w:r>
            <w:proofErr w:type="spellStart"/>
            <w:r>
              <w:t>Matlab</w:t>
            </w:r>
            <w:proofErr w:type="spellEnd"/>
            <w:r>
              <w:t xml:space="preserve"> programming environment shall be used for the implementation </w:t>
            </w:r>
            <w:r w:rsidR="008812EC">
              <w:t>of the</w:t>
            </w:r>
            <w:r>
              <w:t xml:space="preserve"> algorithms.</w:t>
            </w:r>
          </w:p>
          <w:p w14:paraId="44A7F172" w14:textId="77777777" w:rsidR="00523478" w:rsidRDefault="00523478" w:rsidP="0099757A">
            <w:pPr>
              <w:pStyle w:val="CellBody"/>
              <w:jc w:val="both"/>
            </w:pPr>
            <w:r>
              <w:t>Motivation:  Minimize the programming effort.</w:t>
            </w:r>
          </w:p>
          <w:p w14:paraId="44A7F173" w14:textId="77777777" w:rsidR="00523478" w:rsidRDefault="00523478" w:rsidP="0099757A">
            <w:pPr>
              <w:pStyle w:val="CellBody"/>
              <w:jc w:val="both"/>
              <w:rPr>
                <w:b/>
                <w:bCs/>
              </w:rPr>
            </w:pPr>
            <w:r>
              <w:rPr>
                <w:rStyle w:val="Hyperlink"/>
                <w:color w:val="auto"/>
                <w:u w:val="none"/>
              </w:rPr>
              <w:t>Validation</w:t>
            </w:r>
            <w:r>
              <w:t>: Not required.</w:t>
            </w:r>
          </w:p>
        </w:tc>
        <w:tc>
          <w:tcPr>
            <w:tcW w:w="1276" w:type="dxa"/>
            <w:tcBorders>
              <w:top w:val="single" w:sz="4" w:space="0" w:color="auto"/>
              <w:bottom w:val="nil"/>
            </w:tcBorders>
          </w:tcPr>
          <w:p w14:paraId="44A7F174" w14:textId="77777777" w:rsidR="00523478" w:rsidRDefault="00FA39D8" w:rsidP="0099757A">
            <w:pPr>
              <w:pStyle w:val="CellBody"/>
              <w:jc w:val="both"/>
            </w:pPr>
            <w:r>
              <w:t>CRC</w:t>
            </w:r>
          </w:p>
        </w:tc>
      </w:tr>
      <w:tr w:rsidR="00523478" w14:paraId="44A7F17A" w14:textId="77777777">
        <w:tc>
          <w:tcPr>
            <w:tcW w:w="1843" w:type="dxa"/>
            <w:tcBorders>
              <w:top w:val="nil"/>
            </w:tcBorders>
          </w:tcPr>
          <w:p w14:paraId="44A7F176" w14:textId="77777777" w:rsidR="00523478" w:rsidRDefault="00523478" w:rsidP="0099757A">
            <w:pPr>
              <w:pStyle w:val="CellBody"/>
              <w:jc w:val="both"/>
            </w:pPr>
          </w:p>
        </w:tc>
        <w:tc>
          <w:tcPr>
            <w:tcW w:w="992" w:type="dxa"/>
            <w:tcBorders>
              <w:top w:val="nil"/>
            </w:tcBorders>
          </w:tcPr>
          <w:p w14:paraId="44A7F177" w14:textId="77777777" w:rsidR="00523478" w:rsidRDefault="00523478" w:rsidP="0099757A">
            <w:pPr>
              <w:pStyle w:val="CellBody"/>
              <w:jc w:val="both"/>
            </w:pPr>
          </w:p>
        </w:tc>
        <w:tc>
          <w:tcPr>
            <w:tcW w:w="5387" w:type="dxa"/>
            <w:tcBorders>
              <w:top w:val="nil"/>
            </w:tcBorders>
          </w:tcPr>
          <w:p w14:paraId="44A7F178" w14:textId="77777777" w:rsidR="00523478" w:rsidRDefault="00523478" w:rsidP="0099757A">
            <w:pPr>
              <w:pStyle w:val="CellBody"/>
              <w:jc w:val="both"/>
              <w:rPr>
                <w:b/>
                <w:bCs/>
              </w:rPr>
            </w:pPr>
          </w:p>
        </w:tc>
        <w:tc>
          <w:tcPr>
            <w:tcW w:w="1276" w:type="dxa"/>
            <w:tcBorders>
              <w:top w:val="nil"/>
            </w:tcBorders>
          </w:tcPr>
          <w:p w14:paraId="44A7F179" w14:textId="77777777" w:rsidR="00523478" w:rsidRDefault="00523478" w:rsidP="0099757A">
            <w:pPr>
              <w:pStyle w:val="CellBody"/>
              <w:jc w:val="both"/>
            </w:pPr>
          </w:p>
        </w:tc>
      </w:tr>
    </w:tbl>
    <w:p w14:paraId="44A7F17B" w14:textId="77777777" w:rsidR="00595324" w:rsidRDefault="00595324" w:rsidP="0099757A">
      <w:pPr>
        <w:pStyle w:val="Body"/>
        <w:jc w:val="both"/>
      </w:pPr>
    </w:p>
    <w:p w14:paraId="44A7F17C" w14:textId="77777777" w:rsidR="000F6466" w:rsidRDefault="000F6466" w:rsidP="0099757A">
      <w:pPr>
        <w:pStyle w:val="Body"/>
        <w:jc w:val="both"/>
      </w:pPr>
    </w:p>
    <w:p w14:paraId="44A7F17D" w14:textId="77777777" w:rsidR="00183209" w:rsidRDefault="00183209" w:rsidP="0099757A">
      <w:pPr>
        <w:pStyle w:val="Heading3"/>
        <w:jc w:val="both"/>
      </w:pPr>
      <w:bookmarkStart w:id="25" w:name="_Toc533258235"/>
      <w:bookmarkStart w:id="26" w:name="_Toc347924132"/>
      <w:r>
        <w:t>Communication Interfaces</w:t>
      </w:r>
      <w:bookmarkEnd w:id="25"/>
      <w:bookmarkEnd w:id="26"/>
    </w:p>
    <w:p w14:paraId="44A7F17E" w14:textId="77777777" w:rsidR="00183209" w:rsidRDefault="00183209" w:rsidP="0099757A">
      <w:pPr>
        <w:pStyle w:val="HelpText"/>
        <w:jc w:val="both"/>
      </w:pPr>
      <w:r>
        <w:t>Help:</w:t>
      </w:r>
      <w:r>
        <w:tab/>
        <w:t>Describe the requirements associated with any communications functions required by this product, including e-mail, web browser, network server communications protocols, electronic forms, and so on. Define any pertinent message formatting. Identify any communication standards that will be used, such as FTP or HTTP. Specify any communication security or encryption issues, data transfer rates, and synchronization mechanisms.</w:t>
      </w:r>
    </w:p>
    <w:p w14:paraId="44A7F17F"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AE68D9" w14:paraId="44A7F184" w14:textId="77777777">
        <w:tc>
          <w:tcPr>
            <w:tcW w:w="1843" w:type="dxa"/>
            <w:tcBorders>
              <w:bottom w:val="single" w:sz="12" w:space="0" w:color="000000"/>
            </w:tcBorders>
          </w:tcPr>
          <w:p w14:paraId="44A7F180" w14:textId="77777777" w:rsidR="00AE68D9" w:rsidRDefault="00AE68D9" w:rsidP="0099757A">
            <w:pPr>
              <w:pStyle w:val="CellHeading"/>
              <w:jc w:val="both"/>
            </w:pPr>
            <w:r>
              <w:t>Identity</w:t>
            </w:r>
          </w:p>
        </w:tc>
        <w:tc>
          <w:tcPr>
            <w:tcW w:w="992" w:type="dxa"/>
            <w:tcBorders>
              <w:bottom w:val="single" w:sz="12" w:space="0" w:color="000000"/>
            </w:tcBorders>
          </w:tcPr>
          <w:p w14:paraId="44A7F181" w14:textId="77777777" w:rsidR="00AE68D9" w:rsidRDefault="00AE68D9" w:rsidP="0099757A">
            <w:pPr>
              <w:pStyle w:val="CellHeading"/>
              <w:jc w:val="both"/>
            </w:pPr>
            <w:proofErr w:type="spellStart"/>
            <w:r>
              <w:t>Prio</w:t>
            </w:r>
            <w:proofErr w:type="spellEnd"/>
            <w:r>
              <w:t>.</w:t>
            </w:r>
          </w:p>
        </w:tc>
        <w:tc>
          <w:tcPr>
            <w:tcW w:w="5387" w:type="dxa"/>
            <w:tcBorders>
              <w:bottom w:val="single" w:sz="12" w:space="0" w:color="000000"/>
            </w:tcBorders>
          </w:tcPr>
          <w:p w14:paraId="44A7F182" w14:textId="77777777" w:rsidR="00AE68D9" w:rsidRDefault="00AE68D9" w:rsidP="0099757A">
            <w:pPr>
              <w:pStyle w:val="CellHeading"/>
              <w:jc w:val="both"/>
            </w:pPr>
            <w:r>
              <w:t>Description</w:t>
            </w:r>
          </w:p>
        </w:tc>
        <w:tc>
          <w:tcPr>
            <w:tcW w:w="1276" w:type="dxa"/>
            <w:tcBorders>
              <w:bottom w:val="single" w:sz="12" w:space="0" w:color="000000"/>
            </w:tcBorders>
          </w:tcPr>
          <w:p w14:paraId="44A7F183" w14:textId="77777777" w:rsidR="00AE68D9" w:rsidRDefault="00AE68D9" w:rsidP="0099757A">
            <w:pPr>
              <w:pStyle w:val="CellHeading"/>
              <w:jc w:val="both"/>
            </w:pPr>
            <w:r>
              <w:t>Source</w:t>
            </w:r>
          </w:p>
        </w:tc>
      </w:tr>
      <w:tr w:rsidR="00AE68D9" w14:paraId="44A7F18D" w14:textId="77777777">
        <w:tc>
          <w:tcPr>
            <w:tcW w:w="1843" w:type="dxa"/>
            <w:tcBorders>
              <w:top w:val="nil"/>
            </w:tcBorders>
          </w:tcPr>
          <w:p w14:paraId="44A7F185" w14:textId="77777777" w:rsidR="00AE68D9" w:rsidRDefault="00523478" w:rsidP="0099757A">
            <w:pPr>
              <w:pStyle w:val="CellBody"/>
              <w:jc w:val="both"/>
            </w:pPr>
            <w:r>
              <w:t>CO_001</w:t>
            </w:r>
          </w:p>
        </w:tc>
        <w:tc>
          <w:tcPr>
            <w:tcW w:w="992" w:type="dxa"/>
            <w:tcBorders>
              <w:top w:val="nil"/>
            </w:tcBorders>
          </w:tcPr>
          <w:p w14:paraId="44A7F186" w14:textId="77777777" w:rsidR="00AE68D9" w:rsidRDefault="00523478" w:rsidP="0099757A">
            <w:pPr>
              <w:pStyle w:val="CellBody"/>
              <w:jc w:val="both"/>
            </w:pPr>
            <w:r>
              <w:t>1</w:t>
            </w:r>
          </w:p>
        </w:tc>
        <w:tc>
          <w:tcPr>
            <w:tcW w:w="5387" w:type="dxa"/>
            <w:tcBorders>
              <w:top w:val="nil"/>
            </w:tcBorders>
          </w:tcPr>
          <w:p w14:paraId="44A7F187" w14:textId="77777777" w:rsidR="004D050B" w:rsidRDefault="004D050B" w:rsidP="0099757A">
            <w:pPr>
              <w:pStyle w:val="CellBody"/>
              <w:jc w:val="both"/>
              <w:rPr>
                <w:b/>
                <w:bCs/>
                <w:lang w:val="fr-FR"/>
              </w:rPr>
            </w:pPr>
            <w:r w:rsidRPr="004D050B">
              <w:rPr>
                <w:b/>
                <w:bCs/>
                <w:lang w:val="fr-FR"/>
              </w:rPr>
              <w:t>802.3 (RJ45) 10/100Base-T Ethernet ports</w:t>
            </w:r>
          </w:p>
          <w:p w14:paraId="44A7F188" w14:textId="77777777" w:rsidR="004D050B" w:rsidRPr="004D050B" w:rsidRDefault="004D050B" w:rsidP="0099757A">
            <w:pPr>
              <w:pStyle w:val="CellBody"/>
              <w:jc w:val="both"/>
              <w:rPr>
                <w:b/>
                <w:bCs/>
                <w:lang w:val="fr-FR"/>
              </w:rPr>
            </w:pPr>
            <w:r w:rsidRPr="004D050B">
              <w:rPr>
                <w:b/>
                <w:bCs/>
                <w:lang w:val="fr-FR"/>
              </w:rPr>
              <w:t>Intranet</w:t>
            </w:r>
            <w:r>
              <w:rPr>
                <w:b/>
                <w:bCs/>
                <w:lang w:val="fr-FR"/>
              </w:rPr>
              <w:t xml:space="preserve"> (FTP) </w:t>
            </w:r>
            <w:r w:rsidRPr="004D050B">
              <w:rPr>
                <w:b/>
                <w:bCs/>
                <w:lang w:val="fr-FR"/>
              </w:rPr>
              <w:t xml:space="preserve">/ </w:t>
            </w:r>
            <w:r w:rsidR="008812EC" w:rsidRPr="004D050B">
              <w:rPr>
                <w:b/>
                <w:bCs/>
                <w:lang w:val="fr-FR"/>
              </w:rPr>
              <w:t>Internet</w:t>
            </w:r>
            <w:r>
              <w:rPr>
                <w:b/>
                <w:bCs/>
                <w:lang w:val="fr-FR"/>
              </w:rPr>
              <w:t xml:space="preserve"> (http)</w:t>
            </w:r>
            <w:r w:rsidRPr="004D050B">
              <w:rPr>
                <w:b/>
                <w:bCs/>
                <w:lang w:val="fr-FR"/>
              </w:rPr>
              <w:t xml:space="preserve"> </w:t>
            </w:r>
            <w:proofErr w:type="spellStart"/>
            <w:r w:rsidRPr="004D050B">
              <w:rPr>
                <w:b/>
                <w:bCs/>
                <w:lang w:val="fr-FR"/>
              </w:rPr>
              <w:t>access</w:t>
            </w:r>
            <w:proofErr w:type="spellEnd"/>
            <w:r w:rsidRPr="004D050B">
              <w:rPr>
                <w:b/>
                <w:bCs/>
                <w:lang w:val="fr-FR"/>
              </w:rPr>
              <w:t xml:space="preserve">. </w:t>
            </w:r>
          </w:p>
          <w:p w14:paraId="44A7F189" w14:textId="77777777" w:rsidR="00AE68D9" w:rsidRDefault="004D050B" w:rsidP="0099757A">
            <w:pPr>
              <w:pStyle w:val="CellBody"/>
              <w:jc w:val="both"/>
            </w:pPr>
            <w:r w:rsidRPr="001E28CA">
              <w:rPr>
                <w:b/>
                <w:bCs/>
                <w:lang w:val="fr-FR"/>
              </w:rPr>
              <w:t xml:space="preserve"> </w:t>
            </w:r>
            <w:r w:rsidR="00AE68D9">
              <w:t xml:space="preserve">Definition: </w:t>
            </w:r>
            <w:r>
              <w:t xml:space="preserve">Permits the communication between hardware and software </w:t>
            </w:r>
          </w:p>
          <w:p w14:paraId="44A7F18A" w14:textId="77777777" w:rsidR="004D050B" w:rsidRDefault="00AE68D9" w:rsidP="0099757A">
            <w:pPr>
              <w:pStyle w:val="CellBody"/>
              <w:jc w:val="both"/>
            </w:pPr>
            <w:r>
              <w:t xml:space="preserve">Motivation: </w:t>
            </w:r>
            <w:r w:rsidR="004D050B">
              <w:t xml:space="preserve">Required for </w:t>
            </w:r>
            <w:r w:rsidR="004D050B" w:rsidRPr="004D050B">
              <w:t>the retrieval, processing, and display of data from one or more instruments via the internet</w:t>
            </w:r>
          </w:p>
          <w:p w14:paraId="44A7F18B" w14:textId="77777777" w:rsidR="00AE68D9" w:rsidRDefault="00AE68D9" w:rsidP="0099757A">
            <w:pPr>
              <w:pStyle w:val="CellBody"/>
              <w:jc w:val="both"/>
            </w:pPr>
            <w:r>
              <w:rPr>
                <w:rStyle w:val="Hyperlink"/>
                <w:color w:val="auto"/>
                <w:u w:val="none"/>
              </w:rPr>
              <w:t>Validation</w:t>
            </w:r>
            <w:r>
              <w:t>:</w:t>
            </w:r>
            <w:r w:rsidR="004D050B">
              <w:t xml:space="preserve"> Not required</w:t>
            </w:r>
          </w:p>
        </w:tc>
        <w:tc>
          <w:tcPr>
            <w:tcW w:w="1276" w:type="dxa"/>
            <w:tcBorders>
              <w:top w:val="nil"/>
            </w:tcBorders>
          </w:tcPr>
          <w:p w14:paraId="44A7F18C" w14:textId="77777777" w:rsidR="00AE68D9" w:rsidRDefault="00FA39D8" w:rsidP="0099757A">
            <w:pPr>
              <w:pStyle w:val="CellBody"/>
              <w:jc w:val="both"/>
            </w:pPr>
            <w:r>
              <w:t>CRC</w:t>
            </w:r>
          </w:p>
        </w:tc>
      </w:tr>
    </w:tbl>
    <w:p w14:paraId="44A7F18E" w14:textId="77777777" w:rsidR="00183209" w:rsidRDefault="00183209" w:rsidP="0099757A">
      <w:pPr>
        <w:pStyle w:val="Body"/>
        <w:jc w:val="both"/>
      </w:pPr>
    </w:p>
    <w:p w14:paraId="44A7F18F" w14:textId="77777777" w:rsidR="00183209" w:rsidRDefault="00183209" w:rsidP="0099757A">
      <w:pPr>
        <w:pStyle w:val="Heading2"/>
        <w:jc w:val="both"/>
      </w:pPr>
      <w:bookmarkStart w:id="27" w:name="_Toc347924133"/>
      <w:bookmarkStart w:id="28" w:name="_Toc533258236"/>
      <w:r>
        <w:t>Nonfunctional (Quality) Requirements</w:t>
      </w:r>
      <w:bookmarkEnd w:id="27"/>
    </w:p>
    <w:p w14:paraId="44A7F190" w14:textId="77777777" w:rsidR="00183209" w:rsidRDefault="00183209" w:rsidP="0099757A">
      <w:pPr>
        <w:pStyle w:val="Heading3"/>
        <w:jc w:val="both"/>
      </w:pPr>
      <w:bookmarkStart w:id="29" w:name="_Toc347924134"/>
      <w:r>
        <w:t>Performance</w:t>
      </w:r>
      <w:bookmarkEnd w:id="28"/>
      <w:bookmarkEnd w:id="29"/>
    </w:p>
    <w:p w14:paraId="44A7F191" w14:textId="77777777" w:rsidR="00183209" w:rsidRDefault="00183209" w:rsidP="0099757A">
      <w:pPr>
        <w:pStyle w:val="HelpText"/>
        <w:jc w:val="both"/>
      </w:pPr>
      <w:r>
        <w:t>Help:</w:t>
      </w:r>
      <w:r>
        <w:tab/>
        <w:t>If there are performance requirements for the product under various circumstances (e.g., number of concurrent users, number of clients, execution speed),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br/>
      </w:r>
      <w:r>
        <w:br/>
        <w:t xml:space="preserve">Requirements on performance include Installation Performance (e.g. time to install), Configuration Performance (e.g. bulk data import), and Functional Performance (e.g. max no of logged values per second, display exchange frequency, </w:t>
      </w:r>
      <w:proofErr w:type="spellStart"/>
      <w:r>
        <w:t>etc</w:t>
      </w:r>
      <w:proofErr w:type="spellEnd"/>
      <w:r>
        <w:t>). Requirements on capacity include Size of application (max. number of handled process signals, max number of process displays etc.) and Functional size constraints (e.g. max number of active alarms, max number of logged events, etc.).</w:t>
      </w:r>
    </w:p>
    <w:p w14:paraId="44A7F192"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197" w14:textId="77777777">
        <w:tc>
          <w:tcPr>
            <w:tcW w:w="1843" w:type="dxa"/>
            <w:tcBorders>
              <w:bottom w:val="single" w:sz="12" w:space="0" w:color="000000"/>
            </w:tcBorders>
          </w:tcPr>
          <w:p w14:paraId="44A7F193" w14:textId="77777777" w:rsidR="00595324" w:rsidRDefault="00595324" w:rsidP="0099757A">
            <w:pPr>
              <w:pStyle w:val="CellHeading"/>
              <w:jc w:val="both"/>
            </w:pPr>
            <w:r>
              <w:t>Identity</w:t>
            </w:r>
          </w:p>
        </w:tc>
        <w:tc>
          <w:tcPr>
            <w:tcW w:w="992" w:type="dxa"/>
            <w:tcBorders>
              <w:bottom w:val="single" w:sz="12" w:space="0" w:color="000000"/>
            </w:tcBorders>
          </w:tcPr>
          <w:p w14:paraId="44A7F194"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195" w14:textId="77777777" w:rsidR="00595324" w:rsidRDefault="00595324" w:rsidP="0099757A">
            <w:pPr>
              <w:pStyle w:val="CellHeading"/>
              <w:jc w:val="both"/>
            </w:pPr>
            <w:r>
              <w:t>Description</w:t>
            </w:r>
          </w:p>
        </w:tc>
        <w:tc>
          <w:tcPr>
            <w:tcW w:w="1276" w:type="dxa"/>
            <w:tcBorders>
              <w:bottom w:val="single" w:sz="12" w:space="0" w:color="000000"/>
            </w:tcBorders>
          </w:tcPr>
          <w:p w14:paraId="44A7F196" w14:textId="77777777" w:rsidR="00595324" w:rsidRDefault="00595324" w:rsidP="0099757A">
            <w:pPr>
              <w:pStyle w:val="CellHeading"/>
              <w:jc w:val="both"/>
            </w:pPr>
            <w:r>
              <w:t>Source</w:t>
            </w:r>
          </w:p>
        </w:tc>
      </w:tr>
      <w:tr w:rsidR="00FA39D8" w14:paraId="44A7F19F" w14:textId="77777777">
        <w:tc>
          <w:tcPr>
            <w:tcW w:w="1843" w:type="dxa"/>
            <w:tcBorders>
              <w:top w:val="nil"/>
            </w:tcBorders>
          </w:tcPr>
          <w:p w14:paraId="44A7F198" w14:textId="77777777" w:rsidR="00FA39D8" w:rsidRDefault="00FA39D8" w:rsidP="0099757A">
            <w:pPr>
              <w:pStyle w:val="CellBody"/>
              <w:jc w:val="both"/>
            </w:pPr>
            <w:r>
              <w:lastRenderedPageBreak/>
              <w:t>P_001</w:t>
            </w:r>
          </w:p>
        </w:tc>
        <w:tc>
          <w:tcPr>
            <w:tcW w:w="992" w:type="dxa"/>
            <w:tcBorders>
              <w:top w:val="nil"/>
            </w:tcBorders>
          </w:tcPr>
          <w:p w14:paraId="44A7F199" w14:textId="77777777" w:rsidR="00FA39D8" w:rsidRDefault="00FA39D8" w:rsidP="0099757A">
            <w:pPr>
              <w:pStyle w:val="CellBody"/>
              <w:jc w:val="both"/>
            </w:pPr>
            <w:r>
              <w:t>1</w:t>
            </w:r>
          </w:p>
        </w:tc>
        <w:tc>
          <w:tcPr>
            <w:tcW w:w="5387" w:type="dxa"/>
            <w:tcBorders>
              <w:top w:val="nil"/>
            </w:tcBorders>
          </w:tcPr>
          <w:p w14:paraId="44A7F19A" w14:textId="77777777" w:rsidR="00FA39D8" w:rsidRDefault="00E37CCE" w:rsidP="0099757A">
            <w:pPr>
              <w:pStyle w:val="CellBody"/>
              <w:jc w:val="both"/>
              <w:rPr>
                <w:b/>
                <w:bCs/>
              </w:rPr>
            </w:pPr>
            <w:r>
              <w:rPr>
                <w:b/>
                <w:bCs/>
              </w:rPr>
              <w:t>L</w:t>
            </w:r>
            <w:r w:rsidR="00FA39D8">
              <w:rPr>
                <w:b/>
                <w:bCs/>
              </w:rPr>
              <w:t>ittle computational effort as possible</w:t>
            </w:r>
          </w:p>
          <w:p w14:paraId="44A7F19B" w14:textId="77777777" w:rsidR="00FA39D8" w:rsidRDefault="00FA39D8" w:rsidP="0099757A">
            <w:pPr>
              <w:pStyle w:val="CellBody"/>
              <w:jc w:val="both"/>
            </w:pPr>
            <w:r>
              <w:t>Definition: The image processing should require as little as possible computational effort, to ensure the execution of the short term forecasting.</w:t>
            </w:r>
          </w:p>
          <w:p w14:paraId="44A7F19C" w14:textId="77777777" w:rsidR="00FA39D8" w:rsidRDefault="00FA39D8" w:rsidP="0099757A">
            <w:pPr>
              <w:pStyle w:val="CellBody"/>
              <w:jc w:val="both"/>
            </w:pPr>
            <w:r>
              <w:t>Motivation: real-time estimation and short term forecasting</w:t>
            </w:r>
          </w:p>
          <w:p w14:paraId="44A7F19D" w14:textId="77777777" w:rsidR="00FA39D8" w:rsidRDefault="00FA39D8" w:rsidP="0099757A">
            <w:pPr>
              <w:pStyle w:val="CellBody"/>
              <w:jc w:val="both"/>
            </w:pPr>
            <w:r>
              <w:rPr>
                <w:rStyle w:val="Hyperlink"/>
                <w:color w:val="auto"/>
                <w:u w:val="none"/>
              </w:rPr>
              <w:t>Validation</w:t>
            </w:r>
            <w:r>
              <w:t>: Execution time recording</w:t>
            </w:r>
          </w:p>
        </w:tc>
        <w:tc>
          <w:tcPr>
            <w:tcW w:w="1276" w:type="dxa"/>
            <w:tcBorders>
              <w:top w:val="nil"/>
            </w:tcBorders>
          </w:tcPr>
          <w:p w14:paraId="44A7F19E" w14:textId="77777777" w:rsidR="00FA39D8" w:rsidRDefault="00FA39D8" w:rsidP="0099757A">
            <w:pPr>
              <w:pStyle w:val="CellBody"/>
              <w:jc w:val="both"/>
            </w:pPr>
            <w:r>
              <w:t>CRC</w:t>
            </w:r>
          </w:p>
        </w:tc>
      </w:tr>
      <w:tr w:rsidR="00FA39D8" w14:paraId="44A7F1A7" w14:textId="77777777">
        <w:tc>
          <w:tcPr>
            <w:tcW w:w="1843" w:type="dxa"/>
          </w:tcPr>
          <w:p w14:paraId="44A7F1A0" w14:textId="77777777" w:rsidR="00FA39D8" w:rsidRDefault="00FA39D8" w:rsidP="0099757A">
            <w:pPr>
              <w:pStyle w:val="CellBody"/>
              <w:jc w:val="both"/>
            </w:pPr>
            <w:r>
              <w:t>P_00</w:t>
            </w:r>
            <w:r w:rsidR="00ED64DA">
              <w:t>2</w:t>
            </w:r>
          </w:p>
        </w:tc>
        <w:tc>
          <w:tcPr>
            <w:tcW w:w="992" w:type="dxa"/>
          </w:tcPr>
          <w:p w14:paraId="44A7F1A1" w14:textId="77777777" w:rsidR="00FA39D8" w:rsidRDefault="00FA39D8" w:rsidP="0099757A">
            <w:pPr>
              <w:pStyle w:val="CellBody"/>
              <w:jc w:val="both"/>
            </w:pPr>
            <w:r>
              <w:t>1</w:t>
            </w:r>
          </w:p>
        </w:tc>
        <w:tc>
          <w:tcPr>
            <w:tcW w:w="5387" w:type="dxa"/>
          </w:tcPr>
          <w:p w14:paraId="44A7F1A2" w14:textId="77777777" w:rsidR="00FA39D8" w:rsidRDefault="00FA39D8" w:rsidP="0099757A">
            <w:pPr>
              <w:pStyle w:val="CellBody"/>
              <w:jc w:val="both"/>
              <w:rPr>
                <w:b/>
                <w:bCs/>
              </w:rPr>
            </w:pPr>
            <w:r>
              <w:rPr>
                <w:b/>
                <w:bCs/>
              </w:rPr>
              <w:t>Fast computation</w:t>
            </w:r>
          </w:p>
          <w:p w14:paraId="44A7F1A3" w14:textId="77777777" w:rsidR="00FA39D8" w:rsidRPr="00BA402B" w:rsidRDefault="00FA39D8" w:rsidP="0099757A">
            <w:pPr>
              <w:pStyle w:val="CellBody"/>
              <w:jc w:val="both"/>
              <w:rPr>
                <w:bCs/>
              </w:rPr>
            </w:pPr>
            <w:r w:rsidRPr="00BA402B">
              <w:rPr>
                <w:bCs/>
              </w:rPr>
              <w:t xml:space="preserve">Definition: The </w:t>
            </w:r>
            <w:r>
              <w:rPr>
                <w:bCs/>
              </w:rPr>
              <w:t xml:space="preserve">computation of the algorithms </w:t>
            </w:r>
            <w:r w:rsidRPr="00BA402B">
              <w:rPr>
                <w:bCs/>
              </w:rPr>
              <w:t>should be fa</w:t>
            </w:r>
            <w:r>
              <w:rPr>
                <w:bCs/>
              </w:rPr>
              <w:t>st enough to be executed on-real time</w:t>
            </w:r>
            <w:r w:rsidRPr="00BA402B">
              <w:rPr>
                <w:bCs/>
              </w:rPr>
              <w:t>.</w:t>
            </w:r>
          </w:p>
          <w:p w14:paraId="44A7F1A4" w14:textId="77777777" w:rsidR="00FA39D8" w:rsidRPr="00BA402B" w:rsidRDefault="00FA39D8" w:rsidP="0099757A">
            <w:pPr>
              <w:pStyle w:val="CellBody"/>
              <w:jc w:val="both"/>
              <w:rPr>
                <w:bCs/>
              </w:rPr>
            </w:pPr>
            <w:r w:rsidRPr="00BA402B">
              <w:rPr>
                <w:bCs/>
              </w:rPr>
              <w:t xml:space="preserve">Motivation: </w:t>
            </w:r>
            <w:r>
              <w:rPr>
                <w:bCs/>
              </w:rPr>
              <w:t>A</w:t>
            </w:r>
            <w:r w:rsidRPr="00BA402B">
              <w:rPr>
                <w:bCs/>
              </w:rPr>
              <w:t>llow the testing of different tunings and reconfiguration within a couple of</w:t>
            </w:r>
            <w:r>
              <w:rPr>
                <w:bCs/>
              </w:rPr>
              <w:t xml:space="preserve"> </w:t>
            </w:r>
            <w:r w:rsidRPr="00BA402B">
              <w:rPr>
                <w:bCs/>
              </w:rPr>
              <w:t>minutes.</w:t>
            </w:r>
          </w:p>
          <w:p w14:paraId="44A7F1A5" w14:textId="77777777" w:rsidR="00FA39D8" w:rsidRDefault="00FA39D8" w:rsidP="0099757A">
            <w:pPr>
              <w:pStyle w:val="CellBody"/>
              <w:jc w:val="both"/>
              <w:rPr>
                <w:b/>
                <w:bCs/>
              </w:rPr>
            </w:pPr>
            <w:r w:rsidRPr="00BA402B">
              <w:rPr>
                <w:bCs/>
              </w:rPr>
              <w:t>Validation: Measure computation times on a state-of-the-art PC</w:t>
            </w:r>
            <w:r>
              <w:rPr>
                <w:bCs/>
              </w:rPr>
              <w:t>.</w:t>
            </w:r>
          </w:p>
        </w:tc>
        <w:tc>
          <w:tcPr>
            <w:tcW w:w="1276" w:type="dxa"/>
          </w:tcPr>
          <w:p w14:paraId="44A7F1A6" w14:textId="77777777" w:rsidR="00FA39D8" w:rsidRDefault="00FA39D8" w:rsidP="0099757A">
            <w:pPr>
              <w:pStyle w:val="CellBody"/>
              <w:jc w:val="both"/>
            </w:pPr>
            <w:r>
              <w:t>CRC</w:t>
            </w:r>
          </w:p>
        </w:tc>
      </w:tr>
    </w:tbl>
    <w:p w14:paraId="44A7F1A8" w14:textId="77777777" w:rsidR="00595324" w:rsidRDefault="00595324" w:rsidP="0099757A">
      <w:pPr>
        <w:pStyle w:val="Body"/>
        <w:jc w:val="both"/>
      </w:pPr>
    </w:p>
    <w:p w14:paraId="44A7F1A9" w14:textId="77777777" w:rsidR="00256C31" w:rsidRDefault="00256C31" w:rsidP="0099757A">
      <w:pPr>
        <w:pStyle w:val="Body"/>
        <w:jc w:val="both"/>
      </w:pPr>
    </w:p>
    <w:p w14:paraId="44A7F1AA" w14:textId="77777777" w:rsidR="00256C31" w:rsidRDefault="00256C31" w:rsidP="0099757A">
      <w:pPr>
        <w:pStyle w:val="Body"/>
        <w:jc w:val="both"/>
      </w:pPr>
    </w:p>
    <w:p w14:paraId="44A7F1AB" w14:textId="77777777" w:rsidR="00256C31" w:rsidRDefault="00256C31" w:rsidP="0099757A">
      <w:pPr>
        <w:pStyle w:val="Body"/>
        <w:jc w:val="both"/>
      </w:pPr>
    </w:p>
    <w:p w14:paraId="44A7F1AC" w14:textId="77777777" w:rsidR="00256C31" w:rsidRDefault="00256C31" w:rsidP="0099757A">
      <w:pPr>
        <w:pStyle w:val="Body"/>
        <w:jc w:val="both"/>
      </w:pPr>
    </w:p>
    <w:p w14:paraId="44A7F1AD" w14:textId="77777777" w:rsidR="00256C31" w:rsidRDefault="00256C31" w:rsidP="0099757A">
      <w:pPr>
        <w:pStyle w:val="Body"/>
        <w:jc w:val="both"/>
      </w:pPr>
    </w:p>
    <w:p w14:paraId="44A7F1AE" w14:textId="77777777" w:rsidR="00183209" w:rsidRDefault="00183209" w:rsidP="0099757A">
      <w:pPr>
        <w:pStyle w:val="Heading3"/>
        <w:jc w:val="both"/>
      </w:pPr>
      <w:bookmarkStart w:id="30" w:name="_Toc439994691"/>
      <w:bookmarkStart w:id="31" w:name="_Toc441230996"/>
      <w:bookmarkStart w:id="32" w:name="_Toc347924135"/>
      <w:bookmarkStart w:id="33" w:name="_Toc533258237"/>
      <w:r>
        <w:t>Safety Requirements</w:t>
      </w:r>
      <w:bookmarkEnd w:id="30"/>
      <w:bookmarkEnd w:id="31"/>
      <w:bookmarkEnd w:id="32"/>
    </w:p>
    <w:p w14:paraId="44A7F1AF" w14:textId="77777777" w:rsidR="00183209" w:rsidRDefault="00183209" w:rsidP="0099757A">
      <w:pPr>
        <w:pStyle w:val="HelpText"/>
        <w:jc w:val="both"/>
      </w:pPr>
      <w:r>
        <w:t>Help:</w:t>
      </w:r>
      <w:r>
        <w:tab/>
        <w: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w:t>
      </w:r>
    </w:p>
    <w:p w14:paraId="44A7F1B0" w14:textId="77777777" w:rsidR="006B6796" w:rsidRDefault="006B6796"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1B5" w14:textId="77777777">
        <w:tc>
          <w:tcPr>
            <w:tcW w:w="1843" w:type="dxa"/>
            <w:tcBorders>
              <w:bottom w:val="single" w:sz="12" w:space="0" w:color="000000"/>
            </w:tcBorders>
          </w:tcPr>
          <w:p w14:paraId="44A7F1B1" w14:textId="77777777" w:rsidR="00595324" w:rsidRDefault="00595324" w:rsidP="0099757A">
            <w:pPr>
              <w:pStyle w:val="CellHeading"/>
              <w:jc w:val="both"/>
            </w:pPr>
            <w:r>
              <w:t>Identity</w:t>
            </w:r>
          </w:p>
        </w:tc>
        <w:tc>
          <w:tcPr>
            <w:tcW w:w="992" w:type="dxa"/>
            <w:tcBorders>
              <w:bottom w:val="single" w:sz="12" w:space="0" w:color="000000"/>
            </w:tcBorders>
          </w:tcPr>
          <w:p w14:paraId="44A7F1B2"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1B3" w14:textId="77777777" w:rsidR="00595324" w:rsidRDefault="00595324" w:rsidP="0099757A">
            <w:pPr>
              <w:pStyle w:val="CellHeading"/>
              <w:jc w:val="both"/>
            </w:pPr>
            <w:r>
              <w:t>Description</w:t>
            </w:r>
          </w:p>
        </w:tc>
        <w:tc>
          <w:tcPr>
            <w:tcW w:w="1276" w:type="dxa"/>
            <w:tcBorders>
              <w:bottom w:val="single" w:sz="12" w:space="0" w:color="000000"/>
            </w:tcBorders>
          </w:tcPr>
          <w:p w14:paraId="44A7F1B4" w14:textId="77777777" w:rsidR="00595324" w:rsidRDefault="00595324" w:rsidP="0099757A">
            <w:pPr>
              <w:pStyle w:val="CellHeading"/>
              <w:jc w:val="both"/>
            </w:pPr>
            <w:r>
              <w:t>Source</w:t>
            </w:r>
          </w:p>
        </w:tc>
      </w:tr>
      <w:tr w:rsidR="00595324" w14:paraId="44A7F1BD" w14:textId="77777777">
        <w:tc>
          <w:tcPr>
            <w:tcW w:w="1843" w:type="dxa"/>
            <w:tcBorders>
              <w:top w:val="nil"/>
            </w:tcBorders>
          </w:tcPr>
          <w:p w14:paraId="44A7F1B6" w14:textId="77777777" w:rsidR="00595324" w:rsidRDefault="006B6796" w:rsidP="0099757A">
            <w:pPr>
              <w:pStyle w:val="CellBody"/>
              <w:jc w:val="both"/>
            </w:pPr>
            <w:r>
              <w:t>SA_001</w:t>
            </w:r>
          </w:p>
        </w:tc>
        <w:tc>
          <w:tcPr>
            <w:tcW w:w="992" w:type="dxa"/>
            <w:tcBorders>
              <w:top w:val="nil"/>
            </w:tcBorders>
          </w:tcPr>
          <w:p w14:paraId="44A7F1B7" w14:textId="77777777" w:rsidR="00595324" w:rsidRDefault="006B6796" w:rsidP="0099757A">
            <w:pPr>
              <w:pStyle w:val="CellBody"/>
              <w:jc w:val="both"/>
            </w:pPr>
            <w:r>
              <w:t>1</w:t>
            </w:r>
          </w:p>
        </w:tc>
        <w:tc>
          <w:tcPr>
            <w:tcW w:w="5387" w:type="dxa"/>
            <w:tcBorders>
              <w:top w:val="nil"/>
            </w:tcBorders>
          </w:tcPr>
          <w:p w14:paraId="44A7F1B8" w14:textId="77777777" w:rsidR="00595324" w:rsidRDefault="006B6796" w:rsidP="0099757A">
            <w:pPr>
              <w:pStyle w:val="CellBody"/>
              <w:jc w:val="both"/>
              <w:rPr>
                <w:b/>
                <w:bCs/>
              </w:rPr>
            </w:pPr>
            <w:r>
              <w:rPr>
                <w:b/>
                <w:bCs/>
              </w:rPr>
              <w:t xml:space="preserve">Operator Safety </w:t>
            </w:r>
          </w:p>
          <w:p w14:paraId="44A7F1B9" w14:textId="77777777" w:rsidR="00595324" w:rsidRDefault="00595324" w:rsidP="0099757A">
            <w:pPr>
              <w:pStyle w:val="CellBody"/>
              <w:jc w:val="both"/>
            </w:pPr>
            <w:r>
              <w:t>Definition:</w:t>
            </w:r>
            <w:r w:rsidR="006B6796">
              <w:t xml:space="preserve">  The safety of the prototype operator shall be enforced</w:t>
            </w:r>
            <w:r w:rsidR="00E37CCE">
              <w:t xml:space="preserve"> at all times. Hazards</w:t>
            </w:r>
            <w:r w:rsidR="006B6796">
              <w:t xml:space="preserve"> due to the site location and environment (PV panels installed on roofs)</w:t>
            </w:r>
            <w:r w:rsidR="00E37CCE">
              <w:t xml:space="preserve"> should be avoided</w:t>
            </w:r>
            <w:r w:rsidR="006B6796">
              <w:t>. Safety rules should be followed to prevent accidents such as electric shocks or falls.</w:t>
            </w:r>
          </w:p>
          <w:p w14:paraId="44A7F1BA" w14:textId="77777777" w:rsidR="00595324" w:rsidRDefault="00595324" w:rsidP="0099757A">
            <w:pPr>
              <w:pStyle w:val="CellBody"/>
              <w:jc w:val="both"/>
            </w:pPr>
            <w:r>
              <w:t xml:space="preserve">Motivation: </w:t>
            </w:r>
            <w:r w:rsidR="006B6796">
              <w:t>Maintaining personal safety is priority</w:t>
            </w:r>
          </w:p>
          <w:p w14:paraId="44A7F1BB" w14:textId="77777777" w:rsidR="00595324" w:rsidRDefault="00595324" w:rsidP="0099757A">
            <w:pPr>
              <w:pStyle w:val="CellBody"/>
              <w:jc w:val="both"/>
            </w:pPr>
            <w:r>
              <w:rPr>
                <w:rStyle w:val="Hyperlink"/>
                <w:color w:val="auto"/>
                <w:u w:val="none"/>
              </w:rPr>
              <w:t>Validation</w:t>
            </w:r>
            <w:r>
              <w:t>:</w:t>
            </w:r>
            <w:r w:rsidR="00ED64DA">
              <w:t xml:space="preserve"> </w:t>
            </w:r>
            <w:r w:rsidR="006B6796">
              <w:t>N/A</w:t>
            </w:r>
          </w:p>
        </w:tc>
        <w:tc>
          <w:tcPr>
            <w:tcW w:w="1276" w:type="dxa"/>
            <w:tcBorders>
              <w:top w:val="nil"/>
            </w:tcBorders>
          </w:tcPr>
          <w:p w14:paraId="44A7F1BC" w14:textId="77777777" w:rsidR="00595324" w:rsidRDefault="00D57602" w:rsidP="0099757A">
            <w:pPr>
              <w:pStyle w:val="CellBody"/>
              <w:jc w:val="both"/>
            </w:pPr>
            <w:r>
              <w:t>C</w:t>
            </w:r>
            <w:r w:rsidR="006B6796">
              <w:t>CR</w:t>
            </w:r>
          </w:p>
        </w:tc>
      </w:tr>
    </w:tbl>
    <w:p w14:paraId="44A7F1BE" w14:textId="77777777" w:rsidR="00595324" w:rsidRDefault="00595324" w:rsidP="0099757A">
      <w:pPr>
        <w:pStyle w:val="Body"/>
        <w:jc w:val="both"/>
      </w:pPr>
    </w:p>
    <w:p w14:paraId="44A7F1BF" w14:textId="77777777" w:rsidR="00183209" w:rsidRDefault="00183209" w:rsidP="0099757A">
      <w:pPr>
        <w:pStyle w:val="Heading3"/>
        <w:jc w:val="both"/>
      </w:pPr>
      <w:bookmarkStart w:id="34" w:name="_Toc439994692"/>
      <w:bookmarkStart w:id="35" w:name="_Toc441230997"/>
      <w:bookmarkStart w:id="36" w:name="_Toc347924136"/>
      <w:r>
        <w:t>Security Requirements</w:t>
      </w:r>
      <w:bookmarkEnd w:id="34"/>
      <w:bookmarkEnd w:id="35"/>
      <w:bookmarkEnd w:id="36"/>
    </w:p>
    <w:p w14:paraId="44A7F1C0" w14:textId="77777777" w:rsidR="00183209" w:rsidRDefault="00183209" w:rsidP="0099757A">
      <w:pPr>
        <w:pStyle w:val="HelpText"/>
        <w:jc w:val="both"/>
      </w:pPr>
      <w:r>
        <w:t>Help:</w:t>
      </w:r>
      <w:r>
        <w:tab/>
        <w: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w:t>
      </w:r>
    </w:p>
    <w:p w14:paraId="44A7F1C1" w14:textId="77777777" w:rsidR="00595324" w:rsidRDefault="00ED64DA" w:rsidP="0099757A">
      <w:pPr>
        <w:pStyle w:val="Body"/>
        <w:jc w:val="both"/>
      </w:pPr>
      <w:r>
        <w:lastRenderedPageBreak/>
        <w:t>N/A</w:t>
      </w:r>
    </w:p>
    <w:p w14:paraId="44A7F1C2" w14:textId="77777777" w:rsidR="00E37CCE" w:rsidRDefault="00E37CCE" w:rsidP="0099757A">
      <w:pPr>
        <w:pStyle w:val="Body"/>
        <w:jc w:val="both"/>
      </w:pPr>
    </w:p>
    <w:p w14:paraId="44A7F1C3" w14:textId="77777777" w:rsidR="00183209" w:rsidRDefault="00183209" w:rsidP="0099757A">
      <w:pPr>
        <w:pStyle w:val="Heading3"/>
        <w:jc w:val="both"/>
      </w:pPr>
      <w:bookmarkStart w:id="37" w:name="_Toc347924137"/>
      <w:r>
        <w:t>Other Quality Attributes</w:t>
      </w:r>
      <w:bookmarkEnd w:id="37"/>
    </w:p>
    <w:p w14:paraId="44A7F1C4" w14:textId="77777777" w:rsidR="00183209" w:rsidRDefault="00183209" w:rsidP="0099757A">
      <w:pPr>
        <w:pStyle w:val="HelpText"/>
        <w:jc w:val="both"/>
      </w:pPr>
      <w:r>
        <w:t>Help:</w:t>
      </w:r>
      <w:r>
        <w:tab/>
        <w:t>Specify any additional quality characteristics for the product that will be important to either the customers or the developers. Some to consider are: adaptability, availability, correctness, error and exception handling,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p>
    <w:p w14:paraId="44A7F1C5"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1CA" w14:textId="77777777">
        <w:tc>
          <w:tcPr>
            <w:tcW w:w="1843" w:type="dxa"/>
            <w:tcBorders>
              <w:bottom w:val="single" w:sz="12" w:space="0" w:color="000000"/>
            </w:tcBorders>
          </w:tcPr>
          <w:p w14:paraId="44A7F1C6" w14:textId="77777777" w:rsidR="00595324" w:rsidRDefault="00595324" w:rsidP="0099757A">
            <w:pPr>
              <w:pStyle w:val="CellHeading"/>
              <w:jc w:val="both"/>
            </w:pPr>
            <w:r>
              <w:t>Identity</w:t>
            </w:r>
          </w:p>
        </w:tc>
        <w:tc>
          <w:tcPr>
            <w:tcW w:w="992" w:type="dxa"/>
            <w:tcBorders>
              <w:bottom w:val="single" w:sz="12" w:space="0" w:color="000000"/>
            </w:tcBorders>
          </w:tcPr>
          <w:p w14:paraId="44A7F1C7"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1C8" w14:textId="77777777" w:rsidR="00595324" w:rsidRDefault="00595324" w:rsidP="0099757A">
            <w:pPr>
              <w:pStyle w:val="CellHeading"/>
              <w:jc w:val="both"/>
            </w:pPr>
            <w:r>
              <w:t>Description</w:t>
            </w:r>
          </w:p>
        </w:tc>
        <w:tc>
          <w:tcPr>
            <w:tcW w:w="1276" w:type="dxa"/>
            <w:tcBorders>
              <w:bottom w:val="single" w:sz="12" w:space="0" w:color="000000"/>
            </w:tcBorders>
          </w:tcPr>
          <w:p w14:paraId="44A7F1C9" w14:textId="77777777" w:rsidR="00595324" w:rsidRDefault="00595324" w:rsidP="0099757A">
            <w:pPr>
              <w:pStyle w:val="CellHeading"/>
              <w:jc w:val="both"/>
            </w:pPr>
            <w:r>
              <w:t>Source</w:t>
            </w:r>
          </w:p>
        </w:tc>
      </w:tr>
      <w:tr w:rsidR="006B6796" w14:paraId="44A7F1D2" w14:textId="77777777">
        <w:tc>
          <w:tcPr>
            <w:tcW w:w="1843" w:type="dxa"/>
            <w:tcBorders>
              <w:top w:val="nil"/>
            </w:tcBorders>
          </w:tcPr>
          <w:p w14:paraId="44A7F1CB" w14:textId="77777777" w:rsidR="006B6796" w:rsidRDefault="00ED64DA" w:rsidP="0099757A">
            <w:pPr>
              <w:pStyle w:val="CellBody"/>
              <w:jc w:val="both"/>
            </w:pPr>
            <w:r>
              <w:t>QA</w:t>
            </w:r>
            <w:r w:rsidR="006B6796">
              <w:t>_001</w:t>
            </w:r>
          </w:p>
        </w:tc>
        <w:tc>
          <w:tcPr>
            <w:tcW w:w="992" w:type="dxa"/>
            <w:tcBorders>
              <w:top w:val="nil"/>
            </w:tcBorders>
          </w:tcPr>
          <w:p w14:paraId="44A7F1CC" w14:textId="77777777" w:rsidR="006B6796" w:rsidRDefault="00ED64DA" w:rsidP="0099757A">
            <w:pPr>
              <w:pStyle w:val="CellBody"/>
              <w:jc w:val="both"/>
            </w:pPr>
            <w:r>
              <w:t>1</w:t>
            </w:r>
          </w:p>
        </w:tc>
        <w:tc>
          <w:tcPr>
            <w:tcW w:w="5387" w:type="dxa"/>
            <w:tcBorders>
              <w:top w:val="nil"/>
            </w:tcBorders>
          </w:tcPr>
          <w:p w14:paraId="44A7F1CD" w14:textId="77777777" w:rsidR="006B6796" w:rsidRDefault="006B6796" w:rsidP="0099757A">
            <w:pPr>
              <w:pStyle w:val="CellBody"/>
              <w:jc w:val="both"/>
              <w:rPr>
                <w:b/>
                <w:bCs/>
              </w:rPr>
            </w:pPr>
            <w:r>
              <w:rPr>
                <w:b/>
                <w:bCs/>
              </w:rPr>
              <w:t>Reliable and robust operation</w:t>
            </w:r>
          </w:p>
          <w:p w14:paraId="44A7F1CE" w14:textId="77777777" w:rsidR="006B6796" w:rsidRDefault="006B6796" w:rsidP="0099757A">
            <w:pPr>
              <w:pStyle w:val="CellBody"/>
              <w:jc w:val="both"/>
            </w:pPr>
            <w:r>
              <w:t>Definition: The prototype system should run smoothly and unsupervised for relative short periods of time, e.g. hours/days. Unexpected events, e.g. crashes or unplanned restarts, should be prevented if possible.</w:t>
            </w:r>
          </w:p>
          <w:p w14:paraId="44A7F1CF" w14:textId="77777777" w:rsidR="006B6796" w:rsidRDefault="006B6796" w:rsidP="0099757A">
            <w:pPr>
              <w:pStyle w:val="CellBody"/>
              <w:jc w:val="both"/>
            </w:pPr>
            <w:r>
              <w:t>Motivation: Ensure long-term operation of the prototype. Low maintenance costs. High focus on robustness.</w:t>
            </w:r>
          </w:p>
          <w:p w14:paraId="44A7F1D0" w14:textId="77777777" w:rsidR="006B6796" w:rsidRDefault="006B6796" w:rsidP="0099757A">
            <w:pPr>
              <w:pStyle w:val="CellBody"/>
              <w:jc w:val="both"/>
            </w:pPr>
            <w:r>
              <w:rPr>
                <w:rStyle w:val="Hyperlink"/>
                <w:color w:val="auto"/>
                <w:u w:val="none"/>
              </w:rPr>
              <w:t>Validation</w:t>
            </w:r>
            <w:r>
              <w:t>: Test on CHCRC roof.</w:t>
            </w:r>
          </w:p>
        </w:tc>
        <w:tc>
          <w:tcPr>
            <w:tcW w:w="1276" w:type="dxa"/>
            <w:tcBorders>
              <w:top w:val="nil"/>
            </w:tcBorders>
          </w:tcPr>
          <w:p w14:paraId="44A7F1D1" w14:textId="77777777" w:rsidR="006B6796" w:rsidRDefault="006B6796" w:rsidP="0099757A">
            <w:pPr>
              <w:pStyle w:val="CellBody"/>
              <w:jc w:val="both"/>
            </w:pPr>
            <w:r>
              <w:t>CRC</w:t>
            </w:r>
          </w:p>
        </w:tc>
      </w:tr>
      <w:tr w:rsidR="00ED64DA" w14:paraId="44A7F1DA" w14:textId="77777777">
        <w:tc>
          <w:tcPr>
            <w:tcW w:w="1843" w:type="dxa"/>
          </w:tcPr>
          <w:p w14:paraId="44A7F1D3" w14:textId="77777777" w:rsidR="00ED64DA" w:rsidRDefault="00ED64DA" w:rsidP="0099757A">
            <w:pPr>
              <w:pStyle w:val="CellBody"/>
              <w:jc w:val="both"/>
            </w:pPr>
            <w:r>
              <w:t>QA_002</w:t>
            </w:r>
          </w:p>
        </w:tc>
        <w:tc>
          <w:tcPr>
            <w:tcW w:w="992" w:type="dxa"/>
          </w:tcPr>
          <w:p w14:paraId="44A7F1D4" w14:textId="77777777" w:rsidR="00ED64DA" w:rsidRDefault="00ED64DA" w:rsidP="0099757A">
            <w:pPr>
              <w:pStyle w:val="CellBody"/>
              <w:jc w:val="both"/>
            </w:pPr>
            <w:r>
              <w:t>2</w:t>
            </w:r>
          </w:p>
        </w:tc>
        <w:tc>
          <w:tcPr>
            <w:tcW w:w="5387" w:type="dxa"/>
          </w:tcPr>
          <w:p w14:paraId="44A7F1D5" w14:textId="77777777" w:rsidR="00ED64DA" w:rsidRDefault="00ED64DA" w:rsidP="0099757A">
            <w:pPr>
              <w:pStyle w:val="CellBody"/>
              <w:jc w:val="both"/>
              <w:rPr>
                <w:b/>
                <w:bCs/>
              </w:rPr>
            </w:pPr>
            <w:r>
              <w:rPr>
                <w:b/>
                <w:bCs/>
              </w:rPr>
              <w:t>Easy applicability</w:t>
            </w:r>
          </w:p>
          <w:p w14:paraId="44A7F1D6" w14:textId="77777777" w:rsidR="00ED64DA" w:rsidRDefault="00ED64DA" w:rsidP="0099757A">
            <w:pPr>
              <w:pStyle w:val="CellBody"/>
              <w:jc w:val="both"/>
            </w:pPr>
            <w:r>
              <w:t>Definition: The prototype should be user-friendly and allow for a fast deployment</w:t>
            </w:r>
          </w:p>
          <w:p w14:paraId="44A7F1D7" w14:textId="77777777" w:rsidR="00ED64DA" w:rsidRDefault="00ED64DA" w:rsidP="0099757A">
            <w:pPr>
              <w:pStyle w:val="CellBody"/>
              <w:jc w:val="both"/>
            </w:pPr>
            <w:r>
              <w:t>Motivation: Saving time and implementation efforts.</w:t>
            </w:r>
          </w:p>
          <w:p w14:paraId="44A7F1D8" w14:textId="77777777" w:rsidR="00ED64DA" w:rsidRDefault="00ED64DA" w:rsidP="0099757A">
            <w:pPr>
              <w:pStyle w:val="CellBody"/>
              <w:jc w:val="both"/>
            </w:pPr>
            <w:r>
              <w:rPr>
                <w:rStyle w:val="Hyperlink"/>
                <w:color w:val="auto"/>
                <w:u w:val="none"/>
              </w:rPr>
              <w:t>Validation</w:t>
            </w:r>
            <w:r>
              <w:t xml:space="preserve">: Validation of the prototype by project members. </w:t>
            </w:r>
          </w:p>
        </w:tc>
        <w:tc>
          <w:tcPr>
            <w:tcW w:w="1276" w:type="dxa"/>
          </w:tcPr>
          <w:p w14:paraId="44A7F1D9" w14:textId="77777777" w:rsidR="00ED64DA" w:rsidRDefault="00ED64DA" w:rsidP="0099757A">
            <w:pPr>
              <w:pStyle w:val="CellBody"/>
              <w:jc w:val="both"/>
            </w:pPr>
            <w:r>
              <w:t>CRC</w:t>
            </w:r>
          </w:p>
        </w:tc>
      </w:tr>
    </w:tbl>
    <w:p w14:paraId="44A7F1DB" w14:textId="77777777" w:rsidR="00183209" w:rsidRDefault="00183209" w:rsidP="0099757A">
      <w:pPr>
        <w:pStyle w:val="Body"/>
        <w:jc w:val="both"/>
      </w:pPr>
    </w:p>
    <w:p w14:paraId="44A7F1DC" w14:textId="77777777" w:rsidR="00183209" w:rsidRDefault="00183209" w:rsidP="0099757A">
      <w:pPr>
        <w:pStyle w:val="Heading2"/>
        <w:jc w:val="both"/>
      </w:pPr>
      <w:r>
        <w:br w:type="page"/>
      </w:r>
      <w:bookmarkStart w:id="38" w:name="_Toc347924138"/>
      <w:r>
        <w:lastRenderedPageBreak/>
        <w:t>Business Requirements</w:t>
      </w:r>
      <w:bookmarkEnd w:id="38"/>
    </w:p>
    <w:p w14:paraId="44A7F1DD" w14:textId="77777777" w:rsidR="00183209" w:rsidRDefault="00183209" w:rsidP="0099757A">
      <w:pPr>
        <w:pStyle w:val="HelpText"/>
        <w:jc w:val="both"/>
      </w:pPr>
      <w:r>
        <w:t>Help:</w:t>
      </w:r>
      <w:r>
        <w:tab/>
        <w:t>Define any other requirements not covered elsewhere in the SRS. This might include database requirements, internationalization requirements, legal requirements, reuse objectives for the project, and so on. Add any new sections that are pertinent to the project.</w:t>
      </w:r>
    </w:p>
    <w:p w14:paraId="44A7F1DE" w14:textId="77777777" w:rsidR="00ED64DA" w:rsidRDefault="00ED64DA" w:rsidP="0099757A">
      <w:pPr>
        <w:pStyle w:val="Body"/>
        <w:jc w:val="both"/>
      </w:pPr>
      <w:r>
        <w:t xml:space="preserve">The prototype should provide accurate predictive solar irradiance information to </w:t>
      </w:r>
      <w:r w:rsidR="000077C4">
        <w:t>a</w:t>
      </w:r>
      <w:r>
        <w:t xml:space="preserve"> smart grid optimization system to generate optimal power production forecasts and schedules for optimal distribution</w:t>
      </w:r>
    </w:p>
    <w:p w14:paraId="44A7F1DF" w14:textId="77777777" w:rsidR="00ED64DA" w:rsidRPr="00ED64DA" w:rsidRDefault="00ED64DA" w:rsidP="0099757A">
      <w:pPr>
        <w:pStyle w:val="Body"/>
        <w:jc w:val="both"/>
      </w:pPr>
      <w:r>
        <w:t xml:space="preserve">End customer </w:t>
      </w:r>
      <w:r w:rsidR="00E37CCE">
        <w:t>i</w:t>
      </w:r>
      <w:r>
        <w:t xml:space="preserve">ndicates </w:t>
      </w:r>
      <w:r w:rsidR="00E37CCE">
        <w:t xml:space="preserve">that </w:t>
      </w:r>
      <w:r w:rsidRPr="00E37CCE">
        <w:rPr>
          <w:u w:val="single"/>
        </w:rPr>
        <w:t>short term (intra-hours/minute-by-minutes) irradiance forecasts</w:t>
      </w:r>
      <w:r>
        <w:t xml:space="preserve"> are requi</w:t>
      </w:r>
      <w:r w:rsidR="0014634B">
        <w:t xml:space="preserve">red. However, </w:t>
      </w:r>
      <w:r>
        <w:t xml:space="preserve">it does not indicate the level of accuracy or precision either </w:t>
      </w:r>
      <w:r w:rsidR="00E37CCE">
        <w:t xml:space="preserve">in </w:t>
      </w:r>
      <w:r>
        <w:t>the irradiance or the production forecast. Information regarding this requirement is expected to be compile</w:t>
      </w:r>
      <w:r w:rsidR="0014634B">
        <w:t>d</w:t>
      </w:r>
      <w:r>
        <w:t xml:space="preserve"> during the execution of the project.  </w:t>
      </w:r>
    </w:p>
    <w:p w14:paraId="44A7F1E0" w14:textId="77777777" w:rsidR="00183209" w:rsidRDefault="00183209" w:rsidP="0099757A">
      <w:pPr>
        <w:pStyle w:val="Heading3"/>
        <w:jc w:val="both"/>
      </w:pPr>
      <w:bookmarkStart w:id="39" w:name="_Toc347924139"/>
      <w:r>
        <w:t>Project Requirements</w:t>
      </w:r>
      <w:bookmarkEnd w:id="39"/>
    </w:p>
    <w:p w14:paraId="44A7F1E1" w14:textId="77777777" w:rsidR="00183209" w:rsidRDefault="00183209" w:rsidP="0099757A">
      <w:pPr>
        <w:pStyle w:val="HelpText"/>
        <w:jc w:val="both"/>
      </w:pPr>
      <w:r>
        <w:t>Help:</w:t>
      </w:r>
      <w:r>
        <w:tab/>
        <w:t>Define any requirements on e.g. time-to-market, funding, resources, infrastructure etc.</w:t>
      </w:r>
    </w:p>
    <w:p w14:paraId="44A7F1E2"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1E7" w14:textId="77777777">
        <w:tc>
          <w:tcPr>
            <w:tcW w:w="1843" w:type="dxa"/>
            <w:tcBorders>
              <w:bottom w:val="single" w:sz="12" w:space="0" w:color="000000"/>
            </w:tcBorders>
          </w:tcPr>
          <w:p w14:paraId="44A7F1E3" w14:textId="77777777" w:rsidR="00595324" w:rsidRDefault="00595324" w:rsidP="0099757A">
            <w:pPr>
              <w:pStyle w:val="CellHeading"/>
              <w:jc w:val="both"/>
            </w:pPr>
            <w:r>
              <w:t>Identity</w:t>
            </w:r>
          </w:p>
        </w:tc>
        <w:tc>
          <w:tcPr>
            <w:tcW w:w="992" w:type="dxa"/>
            <w:tcBorders>
              <w:bottom w:val="single" w:sz="12" w:space="0" w:color="000000"/>
            </w:tcBorders>
          </w:tcPr>
          <w:p w14:paraId="44A7F1E4"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1E5" w14:textId="77777777" w:rsidR="00595324" w:rsidRDefault="00595324" w:rsidP="0099757A">
            <w:pPr>
              <w:pStyle w:val="CellHeading"/>
              <w:jc w:val="both"/>
            </w:pPr>
            <w:r>
              <w:t>Description</w:t>
            </w:r>
          </w:p>
        </w:tc>
        <w:tc>
          <w:tcPr>
            <w:tcW w:w="1276" w:type="dxa"/>
            <w:tcBorders>
              <w:bottom w:val="single" w:sz="12" w:space="0" w:color="000000"/>
            </w:tcBorders>
          </w:tcPr>
          <w:p w14:paraId="44A7F1E6" w14:textId="77777777" w:rsidR="00595324" w:rsidRDefault="00595324" w:rsidP="0099757A">
            <w:pPr>
              <w:pStyle w:val="CellHeading"/>
              <w:jc w:val="both"/>
            </w:pPr>
            <w:r>
              <w:t>Source</w:t>
            </w:r>
          </w:p>
        </w:tc>
      </w:tr>
      <w:tr w:rsidR="00595324" w14:paraId="44A7F1EF" w14:textId="77777777">
        <w:tc>
          <w:tcPr>
            <w:tcW w:w="1843" w:type="dxa"/>
            <w:tcBorders>
              <w:top w:val="nil"/>
            </w:tcBorders>
          </w:tcPr>
          <w:p w14:paraId="44A7F1E8" w14:textId="77777777" w:rsidR="00595324" w:rsidRDefault="0072242D" w:rsidP="0099757A">
            <w:pPr>
              <w:pStyle w:val="CellBody"/>
              <w:jc w:val="both"/>
            </w:pPr>
            <w:r>
              <w:t>PR_001</w:t>
            </w:r>
          </w:p>
        </w:tc>
        <w:tc>
          <w:tcPr>
            <w:tcW w:w="992" w:type="dxa"/>
            <w:tcBorders>
              <w:top w:val="nil"/>
            </w:tcBorders>
          </w:tcPr>
          <w:p w14:paraId="44A7F1E9" w14:textId="77777777" w:rsidR="00595324" w:rsidRDefault="0072242D" w:rsidP="0099757A">
            <w:pPr>
              <w:pStyle w:val="CellBody"/>
              <w:jc w:val="both"/>
            </w:pPr>
            <w:r>
              <w:t>1</w:t>
            </w:r>
          </w:p>
        </w:tc>
        <w:tc>
          <w:tcPr>
            <w:tcW w:w="5387" w:type="dxa"/>
            <w:tcBorders>
              <w:top w:val="nil"/>
            </w:tcBorders>
          </w:tcPr>
          <w:p w14:paraId="44A7F1EA" w14:textId="77777777" w:rsidR="00595324" w:rsidRDefault="0072242D" w:rsidP="0099757A">
            <w:pPr>
              <w:pStyle w:val="CellBody"/>
              <w:jc w:val="both"/>
              <w:rPr>
                <w:b/>
                <w:bCs/>
              </w:rPr>
            </w:pPr>
            <w:r>
              <w:rPr>
                <w:b/>
                <w:bCs/>
              </w:rPr>
              <w:t>Availability of funding</w:t>
            </w:r>
            <w:r w:rsidR="00595324">
              <w:rPr>
                <w:b/>
                <w:bCs/>
              </w:rPr>
              <w:t xml:space="preserve"> </w:t>
            </w:r>
          </w:p>
          <w:p w14:paraId="44A7F1EB" w14:textId="77777777" w:rsidR="00595324" w:rsidRDefault="00595324" w:rsidP="0099757A">
            <w:pPr>
              <w:pStyle w:val="CellBody"/>
              <w:jc w:val="both"/>
            </w:pPr>
            <w:r>
              <w:t xml:space="preserve">Definition: </w:t>
            </w:r>
            <w:r w:rsidR="0072242D">
              <w:t>Funding is required to proceed to purchase the components of the prototype.</w:t>
            </w:r>
          </w:p>
          <w:p w14:paraId="44A7F1EC" w14:textId="77777777" w:rsidR="00595324" w:rsidRDefault="00595324" w:rsidP="0099757A">
            <w:pPr>
              <w:pStyle w:val="CellBody"/>
              <w:jc w:val="both"/>
            </w:pPr>
            <w:r>
              <w:t xml:space="preserve">Motivation: </w:t>
            </w:r>
            <w:r w:rsidR="0072242D">
              <w:t>prototype development.</w:t>
            </w:r>
          </w:p>
          <w:p w14:paraId="44A7F1ED" w14:textId="77777777" w:rsidR="00595324" w:rsidRDefault="00595324" w:rsidP="0099757A">
            <w:pPr>
              <w:pStyle w:val="CellBody"/>
              <w:jc w:val="both"/>
            </w:pPr>
            <w:r>
              <w:rPr>
                <w:rStyle w:val="Hyperlink"/>
                <w:color w:val="auto"/>
                <w:u w:val="none"/>
              </w:rPr>
              <w:t>Validation</w:t>
            </w:r>
            <w:r>
              <w:t>:</w:t>
            </w:r>
            <w:r w:rsidR="0072242D">
              <w:t xml:space="preserve"> N/A</w:t>
            </w:r>
          </w:p>
        </w:tc>
        <w:tc>
          <w:tcPr>
            <w:tcW w:w="1276" w:type="dxa"/>
            <w:tcBorders>
              <w:top w:val="nil"/>
            </w:tcBorders>
          </w:tcPr>
          <w:p w14:paraId="44A7F1EE" w14:textId="77777777" w:rsidR="00595324" w:rsidRDefault="0072242D" w:rsidP="0099757A">
            <w:pPr>
              <w:pStyle w:val="CellBody"/>
              <w:jc w:val="both"/>
            </w:pPr>
            <w:r>
              <w:t>CRC</w:t>
            </w:r>
          </w:p>
        </w:tc>
      </w:tr>
      <w:tr w:rsidR="00595324" w14:paraId="44A7F1F7" w14:textId="77777777">
        <w:tc>
          <w:tcPr>
            <w:tcW w:w="1843" w:type="dxa"/>
          </w:tcPr>
          <w:p w14:paraId="44A7F1F0" w14:textId="77777777" w:rsidR="00595324" w:rsidRDefault="0072242D" w:rsidP="0099757A">
            <w:pPr>
              <w:pStyle w:val="CellBody"/>
              <w:jc w:val="both"/>
            </w:pPr>
            <w:r>
              <w:t>PR_002</w:t>
            </w:r>
          </w:p>
        </w:tc>
        <w:tc>
          <w:tcPr>
            <w:tcW w:w="992" w:type="dxa"/>
          </w:tcPr>
          <w:p w14:paraId="44A7F1F1" w14:textId="77777777" w:rsidR="00595324" w:rsidRDefault="0072242D" w:rsidP="0099757A">
            <w:pPr>
              <w:pStyle w:val="CellBody"/>
              <w:jc w:val="both"/>
            </w:pPr>
            <w:r>
              <w:t>1</w:t>
            </w:r>
          </w:p>
        </w:tc>
        <w:tc>
          <w:tcPr>
            <w:tcW w:w="5387" w:type="dxa"/>
          </w:tcPr>
          <w:p w14:paraId="44A7F1F2" w14:textId="77777777" w:rsidR="00595324" w:rsidRDefault="0072242D" w:rsidP="0099757A">
            <w:pPr>
              <w:pStyle w:val="CellBody"/>
              <w:jc w:val="both"/>
              <w:rPr>
                <w:b/>
                <w:bCs/>
              </w:rPr>
            </w:pPr>
            <w:r>
              <w:rPr>
                <w:b/>
                <w:bCs/>
              </w:rPr>
              <w:t>Cost effective</w:t>
            </w:r>
            <w:r w:rsidR="005B53A5">
              <w:rPr>
                <w:b/>
                <w:bCs/>
              </w:rPr>
              <w:t xml:space="preserve"> prototyping</w:t>
            </w:r>
          </w:p>
          <w:p w14:paraId="44A7F1F3" w14:textId="77777777" w:rsidR="00595324" w:rsidRDefault="00595324" w:rsidP="0099757A">
            <w:pPr>
              <w:pStyle w:val="CellBody"/>
              <w:jc w:val="both"/>
            </w:pPr>
            <w:r>
              <w:t xml:space="preserve">Definition: </w:t>
            </w:r>
            <w:r w:rsidR="0072242D">
              <w:t>The prototype should be designed cost effectively, avoiding the purchase of expensive components.</w:t>
            </w:r>
          </w:p>
          <w:p w14:paraId="44A7F1F4" w14:textId="77777777" w:rsidR="00595324" w:rsidRDefault="00595324" w:rsidP="0099757A">
            <w:pPr>
              <w:pStyle w:val="CellBody"/>
              <w:jc w:val="both"/>
            </w:pPr>
            <w:r>
              <w:t xml:space="preserve">Motivation: </w:t>
            </w:r>
            <w:r w:rsidR="0072242D">
              <w:t>Drive capital cost down in case of commercialization</w:t>
            </w:r>
          </w:p>
          <w:p w14:paraId="44A7F1F5" w14:textId="77777777" w:rsidR="00595324" w:rsidRDefault="00595324" w:rsidP="0099757A">
            <w:pPr>
              <w:pStyle w:val="CellBody"/>
              <w:jc w:val="both"/>
            </w:pPr>
            <w:r>
              <w:rPr>
                <w:rStyle w:val="Hyperlink"/>
                <w:color w:val="auto"/>
                <w:u w:val="none"/>
              </w:rPr>
              <w:t>Validation</w:t>
            </w:r>
            <w:r>
              <w:t>:</w:t>
            </w:r>
            <w:r w:rsidR="0072242D">
              <w:t xml:space="preserve"> N/A</w:t>
            </w:r>
          </w:p>
        </w:tc>
        <w:tc>
          <w:tcPr>
            <w:tcW w:w="1276" w:type="dxa"/>
          </w:tcPr>
          <w:p w14:paraId="44A7F1F6" w14:textId="77777777" w:rsidR="00595324" w:rsidRDefault="0072242D" w:rsidP="0099757A">
            <w:pPr>
              <w:pStyle w:val="CellBody"/>
              <w:jc w:val="both"/>
            </w:pPr>
            <w:r>
              <w:t>CRC</w:t>
            </w:r>
          </w:p>
        </w:tc>
      </w:tr>
    </w:tbl>
    <w:p w14:paraId="44A7F1F8" w14:textId="77777777" w:rsidR="00595324" w:rsidRDefault="00595324" w:rsidP="0099757A">
      <w:pPr>
        <w:pStyle w:val="Body"/>
        <w:jc w:val="both"/>
      </w:pPr>
    </w:p>
    <w:p w14:paraId="44A7F1F9" w14:textId="77777777" w:rsidR="00183209" w:rsidRDefault="00183209" w:rsidP="0099757A">
      <w:pPr>
        <w:pStyle w:val="Heading3"/>
        <w:jc w:val="both"/>
      </w:pPr>
      <w:bookmarkStart w:id="40" w:name="_Toc347924140"/>
      <w:r>
        <w:t>Design constraints</w:t>
      </w:r>
      <w:bookmarkEnd w:id="33"/>
      <w:bookmarkEnd w:id="40"/>
    </w:p>
    <w:p w14:paraId="44A7F1FA" w14:textId="77777777" w:rsidR="00183209" w:rsidRDefault="00183209" w:rsidP="0099757A">
      <w:pPr>
        <w:pStyle w:val="HelpText"/>
        <w:jc w:val="both"/>
      </w:pPr>
      <w:r>
        <w:t>Help:</w:t>
      </w:r>
      <w:r>
        <w:tab/>
        <w:t>What does limit the system design? Required hardware and software platforms? List all requirements that the product has towards a technology platform (e.g. AIP) with respect to performance, interfaces, availability, connectivity etc.</w:t>
      </w:r>
    </w:p>
    <w:p w14:paraId="44A7F1FB"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200" w14:textId="77777777">
        <w:tc>
          <w:tcPr>
            <w:tcW w:w="1843" w:type="dxa"/>
            <w:tcBorders>
              <w:bottom w:val="single" w:sz="12" w:space="0" w:color="000000"/>
            </w:tcBorders>
          </w:tcPr>
          <w:p w14:paraId="44A7F1FC" w14:textId="77777777" w:rsidR="00595324" w:rsidRDefault="00595324" w:rsidP="0099757A">
            <w:pPr>
              <w:pStyle w:val="CellHeading"/>
              <w:jc w:val="both"/>
            </w:pPr>
            <w:r>
              <w:t>Identity</w:t>
            </w:r>
          </w:p>
        </w:tc>
        <w:tc>
          <w:tcPr>
            <w:tcW w:w="992" w:type="dxa"/>
            <w:tcBorders>
              <w:bottom w:val="single" w:sz="12" w:space="0" w:color="000000"/>
            </w:tcBorders>
          </w:tcPr>
          <w:p w14:paraId="44A7F1FD"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1FE" w14:textId="77777777" w:rsidR="00595324" w:rsidRDefault="00595324" w:rsidP="0099757A">
            <w:pPr>
              <w:pStyle w:val="CellHeading"/>
              <w:jc w:val="both"/>
            </w:pPr>
            <w:r>
              <w:t>Description</w:t>
            </w:r>
          </w:p>
        </w:tc>
        <w:tc>
          <w:tcPr>
            <w:tcW w:w="1276" w:type="dxa"/>
            <w:tcBorders>
              <w:bottom w:val="single" w:sz="12" w:space="0" w:color="000000"/>
            </w:tcBorders>
          </w:tcPr>
          <w:p w14:paraId="44A7F1FF" w14:textId="77777777" w:rsidR="00595324" w:rsidRDefault="00595324" w:rsidP="0099757A">
            <w:pPr>
              <w:pStyle w:val="CellHeading"/>
              <w:jc w:val="both"/>
            </w:pPr>
            <w:r>
              <w:t>Source</w:t>
            </w:r>
          </w:p>
        </w:tc>
      </w:tr>
      <w:tr w:rsidR="00595324" w14:paraId="44A7F208" w14:textId="77777777">
        <w:tc>
          <w:tcPr>
            <w:tcW w:w="1843" w:type="dxa"/>
            <w:tcBorders>
              <w:top w:val="nil"/>
            </w:tcBorders>
          </w:tcPr>
          <w:p w14:paraId="44A7F201" w14:textId="77777777" w:rsidR="00595324" w:rsidRDefault="00E37CCE" w:rsidP="0099757A">
            <w:pPr>
              <w:pStyle w:val="CellBody"/>
              <w:jc w:val="both"/>
            </w:pPr>
            <w:r>
              <w:t>DC_001</w:t>
            </w:r>
          </w:p>
        </w:tc>
        <w:tc>
          <w:tcPr>
            <w:tcW w:w="992" w:type="dxa"/>
            <w:tcBorders>
              <w:top w:val="nil"/>
            </w:tcBorders>
          </w:tcPr>
          <w:p w14:paraId="44A7F202" w14:textId="77777777" w:rsidR="00595324" w:rsidRDefault="00E37CCE" w:rsidP="0099757A">
            <w:pPr>
              <w:pStyle w:val="CellBody"/>
              <w:jc w:val="both"/>
            </w:pPr>
            <w:r>
              <w:t>1</w:t>
            </w:r>
          </w:p>
        </w:tc>
        <w:tc>
          <w:tcPr>
            <w:tcW w:w="5387" w:type="dxa"/>
            <w:tcBorders>
              <w:top w:val="nil"/>
            </w:tcBorders>
          </w:tcPr>
          <w:p w14:paraId="44A7F203" w14:textId="77777777" w:rsidR="00595324" w:rsidRDefault="005B53A5" w:rsidP="0099757A">
            <w:pPr>
              <w:pStyle w:val="CellBody"/>
              <w:jc w:val="both"/>
              <w:rPr>
                <w:b/>
                <w:bCs/>
              </w:rPr>
            </w:pPr>
            <w:r>
              <w:rPr>
                <w:b/>
                <w:bCs/>
              </w:rPr>
              <w:t>C</w:t>
            </w:r>
            <w:r w:rsidR="00E37CCE">
              <w:rPr>
                <w:b/>
                <w:bCs/>
              </w:rPr>
              <w:t xml:space="preserve">omponents </w:t>
            </w:r>
            <w:r>
              <w:rPr>
                <w:b/>
                <w:bCs/>
              </w:rPr>
              <w:t xml:space="preserve">costs </w:t>
            </w:r>
            <w:r w:rsidR="00E37CCE">
              <w:rPr>
                <w:b/>
                <w:bCs/>
              </w:rPr>
              <w:t>(Camera and Lens)</w:t>
            </w:r>
          </w:p>
          <w:p w14:paraId="44A7F204" w14:textId="77777777" w:rsidR="00595324" w:rsidRDefault="00595324" w:rsidP="0099757A">
            <w:pPr>
              <w:pStyle w:val="CellBody"/>
              <w:jc w:val="both"/>
            </w:pPr>
            <w:r>
              <w:t xml:space="preserve">Definition: </w:t>
            </w:r>
            <w:r w:rsidR="00E37CCE">
              <w:t>Component</w:t>
            </w:r>
            <w:r w:rsidR="005B53A5">
              <w:t>s</w:t>
            </w:r>
            <w:r w:rsidR="00E37CCE">
              <w:t xml:space="preserve"> costs limit the design of the prototype. Camera and lens cost</w:t>
            </w:r>
            <w:r w:rsidR="005B53A5">
              <w:t>s</w:t>
            </w:r>
            <w:r w:rsidR="00E37CCE">
              <w:t xml:space="preserve"> contribute largely to the overall cost of prototype production. </w:t>
            </w:r>
          </w:p>
          <w:p w14:paraId="44A7F205" w14:textId="77777777" w:rsidR="00595324" w:rsidRDefault="00595324" w:rsidP="0099757A">
            <w:pPr>
              <w:pStyle w:val="CellBody"/>
              <w:jc w:val="both"/>
            </w:pPr>
            <w:r>
              <w:t xml:space="preserve">Motivation: </w:t>
            </w:r>
            <w:r w:rsidR="005B53A5">
              <w:t>less expensive components are expected to reduce the quality of the forecast. A trade-off between low-cost of component and performance should be sought.</w:t>
            </w:r>
          </w:p>
          <w:p w14:paraId="44A7F206" w14:textId="77777777" w:rsidR="00595324" w:rsidRDefault="00595324" w:rsidP="0099757A">
            <w:pPr>
              <w:pStyle w:val="CellBody"/>
              <w:jc w:val="both"/>
            </w:pPr>
            <w:r>
              <w:rPr>
                <w:rStyle w:val="Hyperlink"/>
                <w:color w:val="auto"/>
                <w:u w:val="none"/>
              </w:rPr>
              <w:lastRenderedPageBreak/>
              <w:t>Validation</w:t>
            </w:r>
            <w:r>
              <w:t>:</w:t>
            </w:r>
            <w:r w:rsidR="005B53A5">
              <w:t xml:space="preserve"> N/A</w:t>
            </w:r>
          </w:p>
        </w:tc>
        <w:tc>
          <w:tcPr>
            <w:tcW w:w="1276" w:type="dxa"/>
            <w:tcBorders>
              <w:top w:val="nil"/>
            </w:tcBorders>
          </w:tcPr>
          <w:p w14:paraId="44A7F207" w14:textId="77777777" w:rsidR="00595324" w:rsidRDefault="00E37CCE" w:rsidP="0099757A">
            <w:pPr>
              <w:pStyle w:val="CellBody"/>
              <w:jc w:val="both"/>
            </w:pPr>
            <w:r>
              <w:lastRenderedPageBreak/>
              <w:t>CRC</w:t>
            </w:r>
          </w:p>
        </w:tc>
      </w:tr>
    </w:tbl>
    <w:p w14:paraId="44A7F209" w14:textId="77777777" w:rsidR="00595324" w:rsidRDefault="00595324" w:rsidP="0099757A">
      <w:pPr>
        <w:pStyle w:val="Body"/>
        <w:jc w:val="both"/>
      </w:pPr>
    </w:p>
    <w:p w14:paraId="44A7F20A" w14:textId="77777777" w:rsidR="00183209" w:rsidRDefault="00183209" w:rsidP="0099757A">
      <w:pPr>
        <w:pStyle w:val="Heading3"/>
        <w:jc w:val="both"/>
        <w:rPr>
          <w:rStyle w:val="BoilerplateText"/>
        </w:rPr>
      </w:pPr>
      <w:bookmarkStart w:id="41" w:name="_Toc533258244"/>
      <w:bookmarkStart w:id="42" w:name="_Toc347924141"/>
      <w:r>
        <w:rPr>
          <w:rStyle w:val="BoilerplateText"/>
        </w:rPr>
        <w:t>Databases and data sources</w:t>
      </w:r>
      <w:bookmarkEnd w:id="41"/>
      <w:bookmarkEnd w:id="42"/>
    </w:p>
    <w:p w14:paraId="44A7F20B" w14:textId="77777777" w:rsidR="00183209" w:rsidRDefault="00183209" w:rsidP="0099757A">
      <w:pPr>
        <w:pStyle w:val="HelpText"/>
        <w:jc w:val="both"/>
      </w:pPr>
      <w:r>
        <w:t>Help:</w:t>
      </w:r>
      <w:r>
        <w:tab/>
        <w:t xml:space="preserve">Does the system use any databases as storage or configuration? Does the system use other data sources, </w:t>
      </w:r>
      <w:proofErr w:type="spellStart"/>
      <w:r>
        <w:t>eg</w:t>
      </w:r>
      <w:proofErr w:type="spellEnd"/>
      <w:r>
        <w:t>, OPC?</w:t>
      </w:r>
    </w:p>
    <w:p w14:paraId="44A7F20C"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211" w14:textId="77777777">
        <w:tc>
          <w:tcPr>
            <w:tcW w:w="1843" w:type="dxa"/>
            <w:tcBorders>
              <w:bottom w:val="single" w:sz="12" w:space="0" w:color="000000"/>
            </w:tcBorders>
          </w:tcPr>
          <w:p w14:paraId="44A7F20D" w14:textId="77777777" w:rsidR="00595324" w:rsidRDefault="00595324" w:rsidP="0099757A">
            <w:pPr>
              <w:pStyle w:val="CellHeading"/>
              <w:jc w:val="both"/>
            </w:pPr>
            <w:r>
              <w:t>Identity</w:t>
            </w:r>
          </w:p>
        </w:tc>
        <w:tc>
          <w:tcPr>
            <w:tcW w:w="992" w:type="dxa"/>
            <w:tcBorders>
              <w:bottom w:val="single" w:sz="12" w:space="0" w:color="000000"/>
            </w:tcBorders>
          </w:tcPr>
          <w:p w14:paraId="44A7F20E"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20F" w14:textId="77777777" w:rsidR="00595324" w:rsidRDefault="00595324" w:rsidP="0099757A">
            <w:pPr>
              <w:pStyle w:val="CellHeading"/>
              <w:jc w:val="both"/>
            </w:pPr>
            <w:r>
              <w:t>Description</w:t>
            </w:r>
          </w:p>
        </w:tc>
        <w:tc>
          <w:tcPr>
            <w:tcW w:w="1276" w:type="dxa"/>
            <w:tcBorders>
              <w:bottom w:val="single" w:sz="12" w:space="0" w:color="000000"/>
            </w:tcBorders>
          </w:tcPr>
          <w:p w14:paraId="44A7F210" w14:textId="77777777" w:rsidR="00595324" w:rsidRDefault="00595324" w:rsidP="0099757A">
            <w:pPr>
              <w:pStyle w:val="CellHeading"/>
              <w:jc w:val="both"/>
            </w:pPr>
            <w:r>
              <w:t>Source</w:t>
            </w:r>
          </w:p>
        </w:tc>
      </w:tr>
      <w:tr w:rsidR="00595324" w14:paraId="44A7F219" w14:textId="77777777">
        <w:tc>
          <w:tcPr>
            <w:tcW w:w="1843" w:type="dxa"/>
            <w:tcBorders>
              <w:top w:val="nil"/>
            </w:tcBorders>
          </w:tcPr>
          <w:p w14:paraId="44A7F212" w14:textId="77777777" w:rsidR="00595324" w:rsidRDefault="005B53A5" w:rsidP="0099757A">
            <w:pPr>
              <w:pStyle w:val="CellBody"/>
              <w:jc w:val="both"/>
            </w:pPr>
            <w:r>
              <w:t>DB_001</w:t>
            </w:r>
          </w:p>
        </w:tc>
        <w:tc>
          <w:tcPr>
            <w:tcW w:w="992" w:type="dxa"/>
            <w:tcBorders>
              <w:top w:val="nil"/>
            </w:tcBorders>
          </w:tcPr>
          <w:p w14:paraId="44A7F213" w14:textId="77777777" w:rsidR="00595324" w:rsidRDefault="005B53A5" w:rsidP="0099757A">
            <w:pPr>
              <w:pStyle w:val="CellBody"/>
              <w:jc w:val="both"/>
            </w:pPr>
            <w:r>
              <w:t>1</w:t>
            </w:r>
          </w:p>
        </w:tc>
        <w:tc>
          <w:tcPr>
            <w:tcW w:w="5387" w:type="dxa"/>
            <w:tcBorders>
              <w:top w:val="nil"/>
            </w:tcBorders>
          </w:tcPr>
          <w:p w14:paraId="44A7F214" w14:textId="77777777" w:rsidR="00595324" w:rsidRDefault="005B53A5" w:rsidP="0099757A">
            <w:pPr>
              <w:pStyle w:val="CellBody"/>
              <w:jc w:val="both"/>
              <w:rPr>
                <w:b/>
                <w:bCs/>
              </w:rPr>
            </w:pPr>
            <w:r>
              <w:rPr>
                <w:b/>
                <w:bCs/>
              </w:rPr>
              <w:t>Local Database</w:t>
            </w:r>
          </w:p>
          <w:p w14:paraId="44A7F215" w14:textId="77777777" w:rsidR="00595324" w:rsidRDefault="00595324" w:rsidP="0099757A">
            <w:pPr>
              <w:pStyle w:val="CellBody"/>
              <w:jc w:val="both"/>
            </w:pPr>
            <w:r>
              <w:t>Definition:</w:t>
            </w:r>
            <w:r w:rsidR="005B53A5">
              <w:t xml:space="preserve"> A local database is required to store the images recorded by the image acquisition system</w:t>
            </w:r>
            <w:r>
              <w:t xml:space="preserve"> </w:t>
            </w:r>
            <w:r w:rsidR="005B53A5">
              <w:t xml:space="preserve"> for later processing</w:t>
            </w:r>
          </w:p>
          <w:p w14:paraId="44A7F216" w14:textId="77777777" w:rsidR="00595324" w:rsidRDefault="00595324" w:rsidP="0099757A">
            <w:pPr>
              <w:pStyle w:val="CellBody"/>
              <w:jc w:val="both"/>
            </w:pPr>
            <w:r>
              <w:t>Motivation:</w:t>
            </w:r>
            <w:r w:rsidR="005B53A5">
              <w:t xml:space="preserve"> Availability of the data and </w:t>
            </w:r>
            <w:r w:rsidR="00D57602">
              <w:t>instrument</w:t>
            </w:r>
            <w:r w:rsidR="005B53A5">
              <w:t xml:space="preserve"> information. Required for the storage </w:t>
            </w:r>
            <w:r w:rsidR="000077C4">
              <w:t>of historical</w:t>
            </w:r>
            <w:r w:rsidR="005B53A5">
              <w:t xml:space="preserve"> data  and analysis. </w:t>
            </w:r>
          </w:p>
          <w:p w14:paraId="44A7F217" w14:textId="77777777" w:rsidR="00595324" w:rsidRDefault="00595324" w:rsidP="0099757A">
            <w:pPr>
              <w:pStyle w:val="CellBody"/>
              <w:jc w:val="both"/>
            </w:pPr>
            <w:r>
              <w:rPr>
                <w:rStyle w:val="Hyperlink"/>
                <w:color w:val="auto"/>
                <w:u w:val="none"/>
              </w:rPr>
              <w:t>Validation</w:t>
            </w:r>
            <w:r>
              <w:t>:</w:t>
            </w:r>
            <w:r w:rsidR="005B53A5">
              <w:t xml:space="preserve"> N/A</w:t>
            </w:r>
          </w:p>
        </w:tc>
        <w:tc>
          <w:tcPr>
            <w:tcW w:w="1276" w:type="dxa"/>
            <w:tcBorders>
              <w:top w:val="nil"/>
            </w:tcBorders>
          </w:tcPr>
          <w:p w14:paraId="44A7F218" w14:textId="77777777" w:rsidR="00595324" w:rsidRDefault="005B53A5" w:rsidP="0099757A">
            <w:pPr>
              <w:pStyle w:val="CellBody"/>
              <w:jc w:val="both"/>
            </w:pPr>
            <w:r>
              <w:t>CRC</w:t>
            </w:r>
          </w:p>
        </w:tc>
      </w:tr>
      <w:tr w:rsidR="00595324" w14:paraId="44A7F222" w14:textId="77777777">
        <w:tc>
          <w:tcPr>
            <w:tcW w:w="1843" w:type="dxa"/>
          </w:tcPr>
          <w:p w14:paraId="44A7F21A" w14:textId="77777777" w:rsidR="00595324" w:rsidRDefault="005B53A5" w:rsidP="0099757A">
            <w:pPr>
              <w:pStyle w:val="CellBody"/>
              <w:jc w:val="both"/>
            </w:pPr>
            <w:r>
              <w:t>DB_001</w:t>
            </w:r>
          </w:p>
        </w:tc>
        <w:tc>
          <w:tcPr>
            <w:tcW w:w="992" w:type="dxa"/>
          </w:tcPr>
          <w:p w14:paraId="44A7F21B" w14:textId="77777777" w:rsidR="00595324" w:rsidRDefault="005B53A5" w:rsidP="0099757A">
            <w:pPr>
              <w:pStyle w:val="CellBody"/>
              <w:jc w:val="both"/>
            </w:pPr>
            <w:r>
              <w:t>2</w:t>
            </w:r>
          </w:p>
        </w:tc>
        <w:tc>
          <w:tcPr>
            <w:tcW w:w="5387" w:type="dxa"/>
          </w:tcPr>
          <w:p w14:paraId="44A7F21C" w14:textId="77777777" w:rsidR="00595324" w:rsidRDefault="005B53A5" w:rsidP="0099757A">
            <w:pPr>
              <w:pStyle w:val="CellBody"/>
              <w:jc w:val="both"/>
              <w:rPr>
                <w:b/>
                <w:bCs/>
              </w:rPr>
            </w:pPr>
            <w:r>
              <w:rPr>
                <w:b/>
                <w:bCs/>
              </w:rPr>
              <w:t>OPC Server</w:t>
            </w:r>
          </w:p>
          <w:p w14:paraId="44A7F21D" w14:textId="77777777" w:rsidR="005B53A5" w:rsidRDefault="005B53A5" w:rsidP="0099757A">
            <w:pPr>
              <w:pStyle w:val="CellBody"/>
              <w:jc w:val="both"/>
              <w:rPr>
                <w:b/>
                <w:bCs/>
              </w:rPr>
            </w:pPr>
            <w:r>
              <w:rPr>
                <w:b/>
                <w:bCs/>
              </w:rPr>
              <w:t>MATLAB OPC Toolbox.</w:t>
            </w:r>
          </w:p>
          <w:p w14:paraId="44A7F21E" w14:textId="77777777" w:rsidR="00595324" w:rsidRDefault="00595324" w:rsidP="0099757A">
            <w:pPr>
              <w:pStyle w:val="CellBody"/>
              <w:jc w:val="both"/>
            </w:pPr>
            <w:r>
              <w:t xml:space="preserve">Definition: </w:t>
            </w:r>
            <w:r w:rsidR="005B53A5">
              <w:t>For evaluation of prototype in a commercial PV plant a</w:t>
            </w:r>
            <w:r w:rsidR="000077C4">
              <w:t>n</w:t>
            </w:r>
            <w:r w:rsidR="005B53A5">
              <w:t xml:space="preserve"> OPC server will be required.</w:t>
            </w:r>
          </w:p>
          <w:p w14:paraId="44A7F21F" w14:textId="77777777" w:rsidR="00595324" w:rsidRDefault="00595324" w:rsidP="0099757A">
            <w:pPr>
              <w:pStyle w:val="CellBody"/>
              <w:jc w:val="both"/>
            </w:pPr>
            <w:r>
              <w:t xml:space="preserve">Motivation: </w:t>
            </w:r>
            <w:r w:rsidR="005B53A5">
              <w:t>Retrieval</w:t>
            </w:r>
            <w:r w:rsidR="00D57602">
              <w:t xml:space="preserve"> and analysis</w:t>
            </w:r>
            <w:r w:rsidR="005B53A5">
              <w:t xml:space="preserve"> of (historical electricity production) data. </w:t>
            </w:r>
          </w:p>
          <w:p w14:paraId="44A7F220" w14:textId="77777777" w:rsidR="00595324" w:rsidRDefault="00595324" w:rsidP="0099757A">
            <w:pPr>
              <w:pStyle w:val="CellBody"/>
              <w:jc w:val="both"/>
            </w:pPr>
            <w:r>
              <w:rPr>
                <w:rStyle w:val="Hyperlink"/>
                <w:color w:val="auto"/>
                <w:u w:val="none"/>
              </w:rPr>
              <w:t>Validation</w:t>
            </w:r>
            <w:r>
              <w:t>:</w:t>
            </w:r>
            <w:r w:rsidR="00D57602">
              <w:t xml:space="preserve"> </w:t>
            </w:r>
            <w:r w:rsidR="005B53A5">
              <w:t>N/A</w:t>
            </w:r>
          </w:p>
        </w:tc>
        <w:tc>
          <w:tcPr>
            <w:tcW w:w="1276" w:type="dxa"/>
          </w:tcPr>
          <w:p w14:paraId="44A7F221" w14:textId="77777777" w:rsidR="00595324" w:rsidRDefault="005B53A5" w:rsidP="0099757A">
            <w:pPr>
              <w:pStyle w:val="CellBody"/>
              <w:jc w:val="both"/>
            </w:pPr>
            <w:r>
              <w:t>CRC</w:t>
            </w:r>
          </w:p>
        </w:tc>
      </w:tr>
    </w:tbl>
    <w:p w14:paraId="44A7F223" w14:textId="77777777" w:rsidR="00595324" w:rsidRDefault="00595324" w:rsidP="0099757A">
      <w:pPr>
        <w:pStyle w:val="Body"/>
        <w:jc w:val="both"/>
      </w:pPr>
    </w:p>
    <w:p w14:paraId="44A7F224" w14:textId="77777777" w:rsidR="00183209" w:rsidRDefault="00183209" w:rsidP="0099757A">
      <w:pPr>
        <w:pStyle w:val="Heading3"/>
        <w:jc w:val="both"/>
        <w:rPr>
          <w:rStyle w:val="BoilerplateText"/>
        </w:rPr>
      </w:pPr>
      <w:bookmarkStart w:id="43" w:name="_Toc347924142"/>
      <w:r>
        <w:rPr>
          <w:rStyle w:val="BoilerplateText"/>
        </w:rPr>
        <w:t>Validation Environment</w:t>
      </w:r>
      <w:bookmarkEnd w:id="43"/>
    </w:p>
    <w:p w14:paraId="44A7F225" w14:textId="77777777" w:rsidR="00183209" w:rsidRDefault="00183209" w:rsidP="0099757A">
      <w:pPr>
        <w:pStyle w:val="HelpText"/>
        <w:jc w:val="both"/>
      </w:pPr>
      <w:r>
        <w:t>Help:</w:t>
      </w:r>
      <w:r>
        <w:tab/>
        <w:t>Define the environment to be used when validating requirements that are depending on the environment.  Examples of such requirements are requirements on performance, requirements on capacity and requirements on usability.</w:t>
      </w:r>
    </w:p>
    <w:p w14:paraId="44A7F226" w14:textId="77777777" w:rsidR="00183209" w:rsidRDefault="00183209" w:rsidP="0099757A">
      <w:pPr>
        <w:pStyle w:val="Body"/>
        <w:jc w:val="both"/>
      </w:pPr>
    </w:p>
    <w:tbl>
      <w:tblPr>
        <w:tblW w:w="9498" w:type="dxa"/>
        <w:tblInd w:w="58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1843"/>
        <w:gridCol w:w="992"/>
        <w:gridCol w:w="5387"/>
        <w:gridCol w:w="1276"/>
      </w:tblGrid>
      <w:tr w:rsidR="00595324" w14:paraId="44A7F22B" w14:textId="77777777">
        <w:tc>
          <w:tcPr>
            <w:tcW w:w="1843" w:type="dxa"/>
            <w:tcBorders>
              <w:bottom w:val="single" w:sz="12" w:space="0" w:color="000000"/>
            </w:tcBorders>
          </w:tcPr>
          <w:p w14:paraId="44A7F227" w14:textId="77777777" w:rsidR="00595324" w:rsidRDefault="00595324" w:rsidP="0099757A">
            <w:pPr>
              <w:pStyle w:val="CellHeading"/>
              <w:jc w:val="both"/>
            </w:pPr>
            <w:r>
              <w:t>Identity</w:t>
            </w:r>
          </w:p>
        </w:tc>
        <w:tc>
          <w:tcPr>
            <w:tcW w:w="992" w:type="dxa"/>
            <w:tcBorders>
              <w:bottom w:val="single" w:sz="12" w:space="0" w:color="000000"/>
            </w:tcBorders>
          </w:tcPr>
          <w:p w14:paraId="44A7F228" w14:textId="77777777" w:rsidR="00595324" w:rsidRDefault="00595324" w:rsidP="0099757A">
            <w:pPr>
              <w:pStyle w:val="CellHeading"/>
              <w:jc w:val="both"/>
            </w:pPr>
            <w:proofErr w:type="spellStart"/>
            <w:r>
              <w:t>Prio</w:t>
            </w:r>
            <w:proofErr w:type="spellEnd"/>
            <w:r>
              <w:t>.</w:t>
            </w:r>
          </w:p>
        </w:tc>
        <w:tc>
          <w:tcPr>
            <w:tcW w:w="5387" w:type="dxa"/>
            <w:tcBorders>
              <w:bottom w:val="single" w:sz="12" w:space="0" w:color="000000"/>
            </w:tcBorders>
          </w:tcPr>
          <w:p w14:paraId="44A7F229" w14:textId="77777777" w:rsidR="00595324" w:rsidRDefault="00595324" w:rsidP="0099757A">
            <w:pPr>
              <w:pStyle w:val="CellHeading"/>
              <w:jc w:val="both"/>
            </w:pPr>
            <w:r>
              <w:t>Description</w:t>
            </w:r>
          </w:p>
        </w:tc>
        <w:tc>
          <w:tcPr>
            <w:tcW w:w="1276" w:type="dxa"/>
            <w:tcBorders>
              <w:bottom w:val="single" w:sz="12" w:space="0" w:color="000000"/>
            </w:tcBorders>
          </w:tcPr>
          <w:p w14:paraId="44A7F22A" w14:textId="77777777" w:rsidR="00595324" w:rsidRDefault="00595324" w:rsidP="0099757A">
            <w:pPr>
              <w:pStyle w:val="CellHeading"/>
              <w:jc w:val="both"/>
            </w:pPr>
            <w:r>
              <w:t>Source</w:t>
            </w:r>
          </w:p>
        </w:tc>
      </w:tr>
      <w:tr w:rsidR="00595324" w14:paraId="44A7F233" w14:textId="77777777">
        <w:tc>
          <w:tcPr>
            <w:tcW w:w="1843" w:type="dxa"/>
            <w:tcBorders>
              <w:top w:val="nil"/>
            </w:tcBorders>
          </w:tcPr>
          <w:p w14:paraId="44A7F22C" w14:textId="77777777" w:rsidR="00595324" w:rsidRDefault="005B53A5" w:rsidP="0099757A">
            <w:pPr>
              <w:pStyle w:val="CellBody"/>
              <w:jc w:val="both"/>
            </w:pPr>
            <w:r>
              <w:t>VE_001</w:t>
            </w:r>
          </w:p>
        </w:tc>
        <w:tc>
          <w:tcPr>
            <w:tcW w:w="992" w:type="dxa"/>
            <w:tcBorders>
              <w:top w:val="nil"/>
            </w:tcBorders>
          </w:tcPr>
          <w:p w14:paraId="44A7F22D" w14:textId="77777777" w:rsidR="00595324" w:rsidRDefault="005B53A5" w:rsidP="0099757A">
            <w:pPr>
              <w:pStyle w:val="CellBody"/>
              <w:jc w:val="both"/>
            </w:pPr>
            <w:r>
              <w:t>1</w:t>
            </w:r>
          </w:p>
        </w:tc>
        <w:tc>
          <w:tcPr>
            <w:tcW w:w="5387" w:type="dxa"/>
            <w:tcBorders>
              <w:top w:val="nil"/>
            </w:tcBorders>
          </w:tcPr>
          <w:p w14:paraId="44A7F22E" w14:textId="77777777" w:rsidR="00595324" w:rsidRDefault="005B53A5" w:rsidP="0099757A">
            <w:pPr>
              <w:pStyle w:val="CellBody"/>
              <w:jc w:val="both"/>
              <w:rPr>
                <w:b/>
                <w:bCs/>
              </w:rPr>
            </w:pPr>
            <w:r>
              <w:rPr>
                <w:b/>
                <w:bCs/>
              </w:rPr>
              <w:t>CHCRC roof Validation</w:t>
            </w:r>
          </w:p>
          <w:p w14:paraId="44A7F22F" w14:textId="77777777" w:rsidR="005B53A5" w:rsidRDefault="005B53A5" w:rsidP="0099757A">
            <w:pPr>
              <w:pStyle w:val="CellBody"/>
              <w:jc w:val="both"/>
            </w:pPr>
            <w:r>
              <w:t>Definition: Validation of prototype on a small PV system shall be performed in order to verify the performance under various test conditions.</w:t>
            </w:r>
          </w:p>
          <w:p w14:paraId="44A7F230" w14:textId="77777777" w:rsidR="005B53A5" w:rsidRDefault="005B53A5" w:rsidP="0099757A">
            <w:pPr>
              <w:pStyle w:val="CellBody"/>
              <w:jc w:val="both"/>
            </w:pPr>
            <w:r>
              <w:t>Motivation: Ensure practical reliability before validating on commercial large-scale system.</w:t>
            </w:r>
          </w:p>
          <w:p w14:paraId="44A7F231" w14:textId="77777777" w:rsidR="00595324" w:rsidRDefault="005B53A5" w:rsidP="0099757A">
            <w:pPr>
              <w:pStyle w:val="CellBody"/>
              <w:jc w:val="both"/>
            </w:pPr>
            <w:r>
              <w:rPr>
                <w:rStyle w:val="Hyperlink"/>
                <w:color w:val="auto"/>
                <w:u w:val="none"/>
              </w:rPr>
              <w:t>Validation</w:t>
            </w:r>
            <w:r>
              <w:t xml:space="preserve">: </w:t>
            </w:r>
            <w:r w:rsidR="001340B9">
              <w:t xml:space="preserve"> NWP forecasts.</w:t>
            </w:r>
          </w:p>
        </w:tc>
        <w:tc>
          <w:tcPr>
            <w:tcW w:w="1276" w:type="dxa"/>
            <w:tcBorders>
              <w:top w:val="nil"/>
            </w:tcBorders>
          </w:tcPr>
          <w:p w14:paraId="44A7F232" w14:textId="77777777" w:rsidR="00595324" w:rsidRDefault="0014634B" w:rsidP="0099757A">
            <w:pPr>
              <w:pStyle w:val="CellBody"/>
              <w:jc w:val="both"/>
            </w:pPr>
            <w:r>
              <w:t>CRC</w:t>
            </w:r>
          </w:p>
        </w:tc>
      </w:tr>
      <w:tr w:rsidR="00595324" w14:paraId="44A7F23C" w14:textId="77777777">
        <w:tc>
          <w:tcPr>
            <w:tcW w:w="1843" w:type="dxa"/>
          </w:tcPr>
          <w:p w14:paraId="44A7F234" w14:textId="77777777" w:rsidR="00595324" w:rsidRDefault="005B53A5" w:rsidP="0099757A">
            <w:pPr>
              <w:pStyle w:val="CellBody"/>
              <w:jc w:val="both"/>
            </w:pPr>
            <w:r>
              <w:t>VE_002</w:t>
            </w:r>
          </w:p>
        </w:tc>
        <w:tc>
          <w:tcPr>
            <w:tcW w:w="992" w:type="dxa"/>
          </w:tcPr>
          <w:p w14:paraId="44A7F235" w14:textId="77777777" w:rsidR="00595324" w:rsidRDefault="005B53A5" w:rsidP="0099757A">
            <w:pPr>
              <w:pStyle w:val="CellBody"/>
              <w:jc w:val="both"/>
            </w:pPr>
            <w:r>
              <w:t>1</w:t>
            </w:r>
          </w:p>
        </w:tc>
        <w:tc>
          <w:tcPr>
            <w:tcW w:w="5387" w:type="dxa"/>
          </w:tcPr>
          <w:p w14:paraId="44A7F236" w14:textId="77777777" w:rsidR="00595324" w:rsidRDefault="005B53A5" w:rsidP="0099757A">
            <w:pPr>
              <w:pStyle w:val="CellBody"/>
              <w:jc w:val="both"/>
              <w:rPr>
                <w:b/>
                <w:bCs/>
              </w:rPr>
            </w:pPr>
            <w:r>
              <w:rPr>
                <w:b/>
                <w:bCs/>
              </w:rPr>
              <w:t>EKZ-ABB PV/Battery Pilot Validation</w:t>
            </w:r>
          </w:p>
          <w:p w14:paraId="44A7F237" w14:textId="77777777" w:rsidR="005B53A5" w:rsidRDefault="005B53A5" w:rsidP="0099757A">
            <w:pPr>
              <w:pStyle w:val="CellBody"/>
              <w:jc w:val="both"/>
            </w:pPr>
            <w:r>
              <w:t xml:space="preserve">Definition: At the end of the project a validation of </w:t>
            </w:r>
            <w:r w:rsidR="001340B9">
              <w:t xml:space="preserve"> the </w:t>
            </w:r>
            <w:r>
              <w:t xml:space="preserve">prototype on a </w:t>
            </w:r>
            <w:r w:rsidR="001340B9">
              <w:t>small PV system, an additional validation s</w:t>
            </w:r>
            <w:r>
              <w:t xml:space="preserve">hall be </w:t>
            </w:r>
            <w:r w:rsidR="001340B9">
              <w:t xml:space="preserve">carried out </w:t>
            </w:r>
            <w:r>
              <w:t xml:space="preserve">in </w:t>
            </w:r>
            <w:r w:rsidR="001340B9">
              <w:t xml:space="preserve">a commercial large scale PV system in </w:t>
            </w:r>
            <w:r>
              <w:t xml:space="preserve">order to verify the </w:t>
            </w:r>
            <w:r w:rsidR="001340B9">
              <w:t xml:space="preserve">performance in a </w:t>
            </w:r>
            <w:r>
              <w:t>under various test conditions.</w:t>
            </w:r>
          </w:p>
          <w:p w14:paraId="44A7F238" w14:textId="77777777" w:rsidR="005B53A5" w:rsidRDefault="005B53A5" w:rsidP="0099757A">
            <w:pPr>
              <w:pStyle w:val="CellBody"/>
              <w:jc w:val="both"/>
            </w:pPr>
            <w:r>
              <w:lastRenderedPageBreak/>
              <w:t>Motivation: Ensure pract</w:t>
            </w:r>
            <w:r w:rsidR="001340B9">
              <w:t xml:space="preserve">ical reliability before </w:t>
            </w:r>
            <w:proofErr w:type="spellStart"/>
            <w:r w:rsidR="001340B9" w:rsidRPr="00D57602">
              <w:rPr>
                <w:lang w:val="en-GB"/>
              </w:rPr>
              <w:t>productization</w:t>
            </w:r>
            <w:proofErr w:type="spellEnd"/>
          </w:p>
          <w:p w14:paraId="44A7F239" w14:textId="77777777" w:rsidR="005B53A5" w:rsidRDefault="005B53A5" w:rsidP="0099757A">
            <w:pPr>
              <w:pStyle w:val="CellBody"/>
              <w:jc w:val="both"/>
            </w:pPr>
            <w:r>
              <w:rPr>
                <w:rStyle w:val="Hyperlink"/>
                <w:color w:val="auto"/>
                <w:u w:val="none"/>
              </w:rPr>
              <w:t>Validation</w:t>
            </w:r>
            <w:r>
              <w:t xml:space="preserve">: </w:t>
            </w:r>
            <w:r w:rsidR="001340B9">
              <w:t>T</w:t>
            </w:r>
            <w:r>
              <w:t>ests</w:t>
            </w:r>
            <w:r w:rsidR="001340B9">
              <w:t xml:space="preserve"> results on small PV system. </w:t>
            </w:r>
          </w:p>
          <w:p w14:paraId="44A7F23A" w14:textId="77777777" w:rsidR="00595324" w:rsidRDefault="00595324" w:rsidP="0099757A">
            <w:pPr>
              <w:pStyle w:val="CellBody"/>
              <w:jc w:val="both"/>
            </w:pPr>
          </w:p>
        </w:tc>
        <w:tc>
          <w:tcPr>
            <w:tcW w:w="1276" w:type="dxa"/>
          </w:tcPr>
          <w:p w14:paraId="44A7F23B" w14:textId="77777777" w:rsidR="00595324" w:rsidRDefault="0014634B" w:rsidP="0099757A">
            <w:pPr>
              <w:pStyle w:val="CellBody"/>
              <w:jc w:val="both"/>
            </w:pPr>
            <w:r>
              <w:lastRenderedPageBreak/>
              <w:t>TBD</w:t>
            </w:r>
          </w:p>
        </w:tc>
      </w:tr>
    </w:tbl>
    <w:p w14:paraId="44A7F23D" w14:textId="77777777" w:rsidR="00595324" w:rsidRDefault="00595324" w:rsidP="0099757A">
      <w:pPr>
        <w:pStyle w:val="Body"/>
        <w:jc w:val="both"/>
      </w:pPr>
    </w:p>
    <w:p w14:paraId="44A7F23E" w14:textId="77777777" w:rsidR="00183209" w:rsidRDefault="00183209" w:rsidP="0099757A">
      <w:pPr>
        <w:pStyle w:val="Heading3"/>
        <w:jc w:val="both"/>
        <w:rPr>
          <w:rStyle w:val="BoilerplateText"/>
        </w:rPr>
      </w:pPr>
      <w:bookmarkStart w:id="44" w:name="_Toc533258246"/>
      <w:bookmarkStart w:id="45" w:name="_Toc347924143"/>
      <w:r>
        <w:rPr>
          <w:rStyle w:val="BoilerplateText"/>
        </w:rPr>
        <w:t xml:space="preserve">Site </w:t>
      </w:r>
      <w:bookmarkEnd w:id="44"/>
      <w:r>
        <w:rPr>
          <w:rStyle w:val="BoilerplateText"/>
        </w:rPr>
        <w:t>adaptations</w:t>
      </w:r>
      <w:bookmarkEnd w:id="45"/>
    </w:p>
    <w:p w14:paraId="44A7F23F" w14:textId="77777777" w:rsidR="00183209" w:rsidRDefault="00183209" w:rsidP="0099757A">
      <w:pPr>
        <w:pStyle w:val="HelpText"/>
        <w:jc w:val="both"/>
      </w:pPr>
      <w:r>
        <w:t>Help:</w:t>
      </w:r>
      <w:r>
        <w:tab/>
        <w:t>How will the system be deployed?</w:t>
      </w:r>
    </w:p>
    <w:p w14:paraId="44A7F240" w14:textId="77777777" w:rsidR="00183209" w:rsidRDefault="00E75312" w:rsidP="0099757A">
      <w:pPr>
        <w:pStyle w:val="Body"/>
        <w:jc w:val="both"/>
      </w:pPr>
      <w:r>
        <w:t>The prototype shall be adaptable according to the site where validation takes place.</w:t>
      </w:r>
    </w:p>
    <w:p w14:paraId="44A7F241" w14:textId="77777777" w:rsidR="00E45F25" w:rsidRPr="00183209" w:rsidRDefault="00E45F25" w:rsidP="0099757A">
      <w:pPr>
        <w:pStyle w:val="Body"/>
        <w:jc w:val="both"/>
      </w:pPr>
    </w:p>
    <w:p w14:paraId="44A7F242" w14:textId="77777777" w:rsidR="00892C29" w:rsidRDefault="00892C29" w:rsidP="00892C29">
      <w:pPr>
        <w:pStyle w:val="Heading2"/>
        <w:jc w:val="both"/>
      </w:pPr>
      <w:bookmarkStart w:id="46" w:name="_Toc347924144"/>
      <w:bookmarkStart w:id="47" w:name="_Toc530986024"/>
      <w:bookmarkEnd w:id="2"/>
      <w:r>
        <w:t>Market Requirements</w:t>
      </w:r>
      <w:bookmarkEnd w:id="46"/>
    </w:p>
    <w:p w14:paraId="44A7F243" w14:textId="77777777" w:rsidR="00892C29" w:rsidRDefault="00892C29" w:rsidP="00892C29">
      <w:pPr>
        <w:pStyle w:val="HelpText"/>
        <w:jc w:val="both"/>
      </w:pPr>
      <w:r>
        <w:t>Help:</w:t>
      </w:r>
      <w:r>
        <w:tab/>
        <w:t>Define any other requirements not covered elsewhere in the SRS. This might include database requirements, internationalization requirements, legal requirements, reuse objectives for the project, and so on. Add any new sections that are pertinent to the project.</w:t>
      </w:r>
    </w:p>
    <w:p w14:paraId="44A7F244" w14:textId="77777777" w:rsidR="00655B69" w:rsidRDefault="00892C29" w:rsidP="00D43125">
      <w:pPr>
        <w:pStyle w:val="Body"/>
        <w:jc w:val="both"/>
      </w:pPr>
      <w:r>
        <w:t xml:space="preserve">In order </w:t>
      </w:r>
      <w:r w:rsidR="00D43125">
        <w:t>to operate PV systems more efficiently and cost-effectively,</w:t>
      </w:r>
      <w:r>
        <w:t xml:space="preserve"> utility operators </w:t>
      </w:r>
      <w:r w:rsidR="00CE2958">
        <w:t xml:space="preserve">require to </w:t>
      </w:r>
      <w:r>
        <w:t>understand the variability of</w:t>
      </w:r>
      <w:r w:rsidR="00D43125">
        <w:t xml:space="preserve"> power </w:t>
      </w:r>
      <w:r>
        <w:t>generation and be able to forecast this variability at different spatial and temporal scale.</w:t>
      </w:r>
      <w:r w:rsidR="005D4049">
        <w:t xml:space="preserve"> </w:t>
      </w:r>
      <w:r w:rsidR="00D43125">
        <w:t xml:space="preserve">For next day power generation commitment (loads), operators </w:t>
      </w:r>
      <w:r w:rsidR="00E570BA">
        <w:t xml:space="preserve">often </w:t>
      </w:r>
      <w:r w:rsidR="00D43125">
        <w:t>make use of hourly day</w:t>
      </w:r>
      <w:r w:rsidR="00E570BA">
        <w:t>s</w:t>
      </w:r>
      <w:r w:rsidR="00D43125">
        <w:t xml:space="preserve">-ahead </w:t>
      </w:r>
      <w:r w:rsidR="00655B69">
        <w:t xml:space="preserve">(6h to few days) </w:t>
      </w:r>
      <w:r w:rsidR="00D43125">
        <w:t>forecasts</w:t>
      </w:r>
      <w:r w:rsidR="00E570BA">
        <w:t xml:space="preserve"> obtained with numerical weather prediction (NWP) models</w:t>
      </w:r>
      <w:r w:rsidR="00655B69">
        <w:t xml:space="preserve"> or satellite based observations</w:t>
      </w:r>
      <w:r w:rsidR="00E570BA">
        <w:t xml:space="preserve">. </w:t>
      </w:r>
      <w:r w:rsidR="00655B69">
        <w:t>In this case, the quality (as indicated by the accuracy measure or skill score) of the forecast provided often suffice. For real time operation, however, updated conditions and short-term forecast are required to be</w:t>
      </w:r>
      <w:r w:rsidR="0099716E">
        <w:t xml:space="preserve"> able to </w:t>
      </w:r>
      <w:r w:rsidR="00655B69">
        <w:t>dispatch generators, secure r</w:t>
      </w:r>
      <w:r w:rsidR="0099716E">
        <w:t>e</w:t>
      </w:r>
      <w:r w:rsidR="00655B69">
        <w:t>serve</w:t>
      </w:r>
      <w:r w:rsidR="0099716E">
        <w:t xml:space="preserve"> and lock in imports and exports</w:t>
      </w:r>
      <w:r w:rsidR="00FA0242">
        <w:t xml:space="preserve"> and the quality of the forecast obtained with the above methods </w:t>
      </w:r>
      <w:r w:rsidR="00FD6F10">
        <w:t xml:space="preserve">may </w:t>
      </w:r>
      <w:r w:rsidR="00FA0242">
        <w:t>considerably decrease</w:t>
      </w:r>
      <w:r w:rsidR="0099716E">
        <w:t>.</w:t>
      </w:r>
      <w:r w:rsidR="00881C8F">
        <w:t xml:space="preserve"> VISMO is intended for this latter application and has the objective to provide high</w:t>
      </w:r>
      <w:r w:rsidR="00FD6F10">
        <w:t>er</w:t>
      </w:r>
      <w:r w:rsidR="00881C8F">
        <w:t xml:space="preserve"> quality short-term forecasts.  </w:t>
      </w:r>
    </w:p>
    <w:p w14:paraId="44A7F245" w14:textId="77777777" w:rsidR="00965108" w:rsidRDefault="00881C8F" w:rsidP="00892C29">
      <w:pPr>
        <w:pStyle w:val="Body"/>
        <w:jc w:val="both"/>
      </w:pPr>
      <w:r>
        <w:t>The accuracy measures for solar irradiance and PV</w:t>
      </w:r>
      <w:r w:rsidR="00FA0242">
        <w:t xml:space="preserve"> </w:t>
      </w:r>
      <w:r>
        <w:t>forecast</w:t>
      </w:r>
      <w:r w:rsidR="00FA0242">
        <w:t xml:space="preserve"> provided by VISMO</w:t>
      </w:r>
      <w:r>
        <w:t xml:space="preserve"> </w:t>
      </w:r>
      <w:r w:rsidR="009E6326">
        <w:t>shall</w:t>
      </w:r>
      <w:r>
        <w:t xml:space="preserve"> be </w:t>
      </w:r>
      <w:r w:rsidR="00FA0242">
        <w:t xml:space="preserve">compared to the NWP counterpart and </w:t>
      </w:r>
      <w:r>
        <w:t>asse</w:t>
      </w:r>
      <w:r w:rsidR="00FA0242">
        <w:t>d</w:t>
      </w:r>
      <w:r>
        <w:t xml:space="preserve"> in terms of root mean square error (RMSE), mean absolute error (MAE) and mean bias error </w:t>
      </w:r>
      <w:r w:rsidR="00FA0242">
        <w:t>(MBE)</w:t>
      </w:r>
      <w:r>
        <w:t>, which are defined as:</w:t>
      </w:r>
    </w:p>
    <w:p w14:paraId="44A7F246" w14:textId="77777777" w:rsidR="00881C8F" w:rsidRDefault="00881C8F" w:rsidP="00892C29">
      <w:pPr>
        <w:pStyle w:val="Body"/>
        <w:jc w:val="both"/>
      </w:pPr>
    </w:p>
    <w:p w14:paraId="44A7F247" w14:textId="77777777" w:rsidR="00881C8F" w:rsidRDefault="00FA0242" w:rsidP="00FA0242">
      <w:pPr>
        <w:pStyle w:val="Body"/>
        <w:jc w:val="center"/>
      </w:pPr>
      <w:r w:rsidRPr="00395EE8">
        <w:rPr>
          <w:position w:val="-30"/>
        </w:rPr>
        <w:object w:dxaOrig="3739" w:dyaOrig="800" w14:anchorId="44A7F2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39.75pt" o:ole="">
            <v:imagedata r:id="rId14" o:title=""/>
          </v:shape>
          <o:OLEObject Type="Embed" ProgID="Equation.3" ShapeID="_x0000_i1025" DrawAspect="Content" ObjectID="_1448341158" r:id="rId15"/>
        </w:object>
      </w:r>
    </w:p>
    <w:p w14:paraId="44A7F248" w14:textId="77777777" w:rsidR="00892C29" w:rsidRDefault="00892C29" w:rsidP="00892C29">
      <w:pPr>
        <w:pStyle w:val="Body"/>
        <w:jc w:val="both"/>
      </w:pPr>
    </w:p>
    <w:p w14:paraId="44A7F249" w14:textId="77777777" w:rsidR="00395EE8" w:rsidRDefault="00FA0242" w:rsidP="00FA0242">
      <w:pPr>
        <w:pStyle w:val="Body"/>
        <w:jc w:val="center"/>
      </w:pPr>
      <w:r w:rsidRPr="00FA0242">
        <w:rPr>
          <w:position w:val="-28"/>
        </w:rPr>
        <w:object w:dxaOrig="2460" w:dyaOrig="700" w14:anchorId="44A7F2CC">
          <v:shape id="_x0000_i1026" type="#_x0000_t75" style="width:123pt;height:35.25pt" o:ole="">
            <v:imagedata r:id="rId16" o:title=""/>
          </v:shape>
          <o:OLEObject Type="Embed" ProgID="Equation.3" ShapeID="_x0000_i1026" DrawAspect="Content" ObjectID="_1448341159" r:id="rId17"/>
        </w:object>
      </w:r>
    </w:p>
    <w:p w14:paraId="44A7F24A" w14:textId="77777777" w:rsidR="00FA0242" w:rsidRDefault="00FA0242" w:rsidP="00FA0242">
      <w:pPr>
        <w:pStyle w:val="Body"/>
        <w:jc w:val="center"/>
      </w:pPr>
      <w:r w:rsidRPr="00FA0242">
        <w:rPr>
          <w:position w:val="-28"/>
          <w:sz w:val="26"/>
        </w:rPr>
        <w:object w:dxaOrig="2360" w:dyaOrig="760" w14:anchorId="44A7F2CD">
          <v:shape id="_x0000_i1027" type="#_x0000_t75" style="width:117.75pt;height:38.25pt" o:ole="">
            <v:imagedata r:id="rId18" o:title=""/>
          </v:shape>
          <o:OLEObject Type="Embed" ProgID="Equation.3" ShapeID="_x0000_i1027" DrawAspect="Content" ObjectID="_1448341160" r:id="rId19"/>
        </w:object>
      </w:r>
    </w:p>
    <w:p w14:paraId="44A7F24B" w14:textId="77777777" w:rsidR="00FA0242" w:rsidRDefault="00FA0242" w:rsidP="00892C29">
      <w:pPr>
        <w:pStyle w:val="Body"/>
        <w:jc w:val="both"/>
      </w:pPr>
      <w:r>
        <w:lastRenderedPageBreak/>
        <w:t xml:space="preserve">where </w:t>
      </w:r>
      <w:r w:rsidRPr="005B0C7E">
        <w:rPr>
          <w:position w:val="-14"/>
        </w:rPr>
        <w:object w:dxaOrig="580" w:dyaOrig="380" w14:anchorId="44A7F2CE">
          <v:shape id="_x0000_i1028" type="#_x0000_t75" style="width:29.25pt;height:18.75pt" o:ole="">
            <v:imagedata r:id="rId20" o:title=""/>
          </v:shape>
          <o:OLEObject Type="Embed" ProgID="Equation.3" ShapeID="_x0000_i1028" DrawAspect="Content" ObjectID="_1448341161" r:id="rId21"/>
        </w:object>
      </w:r>
      <w:r>
        <w:t xml:space="preserve"> and </w:t>
      </w:r>
      <w:r w:rsidRPr="005B0C7E">
        <w:rPr>
          <w:position w:val="-14"/>
        </w:rPr>
        <w:object w:dxaOrig="480" w:dyaOrig="380" w14:anchorId="44A7F2CF">
          <v:shape id="_x0000_i1029" type="#_x0000_t75" style="width:24pt;height:18.75pt" o:ole="">
            <v:imagedata r:id="rId22" o:title=""/>
          </v:shape>
          <o:OLEObject Type="Embed" ProgID="Equation.3" ShapeID="_x0000_i1029" DrawAspect="Content" ObjectID="_1448341162" r:id="rId23"/>
        </w:object>
      </w:r>
      <w:r>
        <w:t xml:space="preserve">represent the </w:t>
      </w:r>
      <w:proofErr w:type="spellStart"/>
      <w:r>
        <w:t>i</w:t>
      </w:r>
      <w:r w:rsidRPr="00FA0242">
        <w:rPr>
          <w:vertAlign w:val="superscript"/>
        </w:rPr>
        <w:t>th</w:t>
      </w:r>
      <w:proofErr w:type="spellEnd"/>
      <w:r>
        <w:t xml:space="preserve"> valid forecast and observation pair, respectively, and where the sums are carried out over all n such pairs within the short-term forecast period. </w:t>
      </w:r>
    </w:p>
    <w:p w14:paraId="44A7F24C" w14:textId="77777777" w:rsidR="00FA0242" w:rsidRDefault="00FA0242" w:rsidP="00892C29">
      <w:pPr>
        <w:pStyle w:val="Body"/>
        <w:jc w:val="both"/>
      </w:pPr>
    </w:p>
    <w:p w14:paraId="44A7F24D" w14:textId="77777777" w:rsidR="00FA0242" w:rsidRDefault="00FA0242" w:rsidP="00892C29">
      <w:pPr>
        <w:pStyle w:val="Body"/>
        <w:jc w:val="both"/>
      </w:pPr>
      <w:r>
        <w:t>RMSE gives more weight to large errors, whereas MAE reveals the average magnitude of the error and bias indicates whether the</w:t>
      </w:r>
      <w:r w:rsidR="00FD6F10">
        <w:t>re</w:t>
      </w:r>
      <w:r>
        <w:t xml:space="preserve"> is a significant (and corrigible) tendency to systematically over-forecast or under-forecast. </w:t>
      </w:r>
    </w:p>
    <w:p w14:paraId="44A7F24E" w14:textId="77777777" w:rsidR="00FD6F10" w:rsidRDefault="00FD6F10" w:rsidP="00892C29">
      <w:pPr>
        <w:pStyle w:val="Body"/>
        <w:jc w:val="both"/>
      </w:pPr>
      <w:r>
        <w:t>To facilitate comparison, the different accuracy measures shall be stated both in terms of absolute values and as percentages of a reference value: the mean irradiance for solar forecast and the DC standard Test Conditions (STC) array rating for PV forecast.</w:t>
      </w:r>
    </w:p>
    <w:p w14:paraId="44A7F24F" w14:textId="77777777" w:rsidR="00FD6F10" w:rsidRDefault="00FD6F10" w:rsidP="00892C29">
      <w:pPr>
        <w:pStyle w:val="Body"/>
        <w:jc w:val="both"/>
      </w:pPr>
      <w:r>
        <w:t xml:space="preserve">Forecasts shall also be benchmarked with respect to different reference models in terms of their MSE skill score, which </w:t>
      </w:r>
      <w:r w:rsidR="009E6326">
        <w:t>can be</w:t>
      </w:r>
      <w:r>
        <w:t xml:space="preserve"> defined as follows: </w:t>
      </w:r>
    </w:p>
    <w:p w14:paraId="44A7F250" w14:textId="77777777" w:rsidR="00FD6F10" w:rsidRDefault="00FD6F10" w:rsidP="00FD6F10">
      <w:pPr>
        <w:pStyle w:val="Body"/>
        <w:jc w:val="center"/>
        <w:rPr>
          <w:sz w:val="26"/>
        </w:rPr>
      </w:pPr>
      <w:r w:rsidRPr="00FD6F10">
        <w:rPr>
          <w:position w:val="-32"/>
          <w:sz w:val="26"/>
        </w:rPr>
        <w:object w:dxaOrig="3540" w:dyaOrig="740" w14:anchorId="44A7F2D0">
          <v:shape id="_x0000_i1030" type="#_x0000_t75" style="width:177pt;height:36.75pt" o:ole="">
            <v:imagedata r:id="rId24" o:title=""/>
          </v:shape>
          <o:OLEObject Type="Embed" ProgID="Equation.3" ShapeID="_x0000_i1030" DrawAspect="Content" ObjectID="_1448341163" r:id="rId25"/>
        </w:object>
      </w:r>
    </w:p>
    <w:p w14:paraId="44A7F251" w14:textId="77777777" w:rsidR="00676B48" w:rsidRDefault="00FD6F10" w:rsidP="009E6326">
      <w:pPr>
        <w:pStyle w:val="Body"/>
        <w:jc w:val="both"/>
      </w:pPr>
      <w:r w:rsidRPr="00FD6F10">
        <w:t>T</w:t>
      </w:r>
      <w:r>
        <w:t>he skill s</w:t>
      </w:r>
      <w:r w:rsidRPr="00FD6F10">
        <w:t>c</w:t>
      </w:r>
      <w:r>
        <w:t>o</w:t>
      </w:r>
      <w:r w:rsidRPr="00FD6F10">
        <w:t>re indicates the fractional improvement in the MSE over a refe</w:t>
      </w:r>
      <w:r>
        <w:t>re</w:t>
      </w:r>
      <w:r w:rsidRPr="00FD6F10">
        <w:t>n</w:t>
      </w:r>
      <w:r w:rsidR="009E6326">
        <w:t>ce model. A</w:t>
      </w:r>
      <w:r w:rsidRPr="00FD6F10">
        <w:t xml:space="preserve"> skill sc</w:t>
      </w:r>
      <w:r>
        <w:t>o</w:t>
      </w:r>
      <w:r w:rsidRPr="00FD6F10">
        <w:t>re of 1 indicates a perfect forecast, a score of 0 indicates no improvement over the reference, an a negative skill means that the forecast model tested performs worse than the reference.</w:t>
      </w:r>
    </w:p>
    <w:p w14:paraId="44A7F252" w14:textId="77777777" w:rsidR="009E6326" w:rsidRDefault="00676B48" w:rsidP="009E6326">
      <w:pPr>
        <w:pStyle w:val="Body"/>
        <w:jc w:val="both"/>
      </w:pPr>
      <w:r>
        <w:t xml:space="preserve">Literature research indicates that the accuracy of global horizontal irradiance (GHI) (hourly) forecasts provided by NWP models range from 29 </w:t>
      </w:r>
      <w:r w:rsidR="009E6326">
        <w:t>to</w:t>
      </w:r>
      <w:r>
        <w:t xml:space="preserve"> 35 % RMSE with theoretical (persistence) models (e.g. clear sky) providing 40 to 50 % RMSE accuracy.  On the other hand, PV output forecast accuracy indicated as RMSE percentage of rated power </w:t>
      </w:r>
      <w:r w:rsidR="009E6326">
        <w:t xml:space="preserve"> ranges from 14 to 18 % for persistence models and 8 to 14% for  NWP models.</w:t>
      </w:r>
    </w:p>
    <w:p w14:paraId="44A7F253" w14:textId="77777777" w:rsidR="007D2414" w:rsidRDefault="009E6326" w:rsidP="00676B48">
      <w:pPr>
        <w:pStyle w:val="Body"/>
      </w:pPr>
      <w:r>
        <w:t xml:space="preserve">In order for VISMO to be attractive for commercialization, it would require to provide </w:t>
      </w:r>
      <w:r w:rsidR="007D2414">
        <w:t>more accurate forecasts, with accuracy measures less than the 29 % RMSE currently offered by NWP forecasts. Similarly, a less than 8 % RMSE accuracy  for PV forecast should be target in order for VISMO to appeal to potential customers.</w:t>
      </w:r>
    </w:p>
    <w:p w14:paraId="44A7F254" w14:textId="77777777" w:rsidR="00892C29" w:rsidRPr="00892C29" w:rsidRDefault="00892C29" w:rsidP="009E6326">
      <w:pPr>
        <w:pStyle w:val="Heading1"/>
        <w:numPr>
          <w:ilvl w:val="0"/>
          <w:numId w:val="0"/>
        </w:numPr>
        <w:ind w:left="432"/>
        <w:jc w:val="both"/>
        <w:rPr>
          <w:rStyle w:val="BodyChar"/>
          <w:noProof w:val="0"/>
          <w:sz w:val="24"/>
        </w:rPr>
      </w:pPr>
    </w:p>
    <w:p w14:paraId="44A7F255" w14:textId="77777777" w:rsidR="00297A63" w:rsidRPr="00183209" w:rsidRDefault="00B53AC4" w:rsidP="0099757A">
      <w:pPr>
        <w:pStyle w:val="Heading1"/>
        <w:jc w:val="both"/>
        <w:rPr>
          <w:noProof w:val="0"/>
        </w:rPr>
      </w:pPr>
      <w:r w:rsidRPr="00183209">
        <w:rPr>
          <w:rStyle w:val="BodyChar"/>
        </w:rPr>
        <w:br w:type="page"/>
      </w:r>
      <w:bookmarkStart w:id="48" w:name="_Toc57694067"/>
      <w:bookmarkStart w:id="49" w:name="_Toc66089739"/>
      <w:bookmarkStart w:id="50" w:name="_Toc66516054"/>
      <w:bookmarkStart w:id="51" w:name="_Toc347924145"/>
      <w:bookmarkEnd w:id="47"/>
      <w:r w:rsidR="00297A63" w:rsidRPr="00183209">
        <w:rPr>
          <w:noProof w:val="0"/>
        </w:rPr>
        <w:lastRenderedPageBreak/>
        <w:t>Change History</w:t>
      </w:r>
      <w:bookmarkEnd w:id="48"/>
      <w:bookmarkEnd w:id="49"/>
      <w:bookmarkEnd w:id="50"/>
      <w:bookmarkEnd w:id="51"/>
    </w:p>
    <w:p w14:paraId="44A7F256" w14:textId="77777777" w:rsidR="00297A63" w:rsidRPr="00183209" w:rsidRDefault="00297A63" w:rsidP="0099757A">
      <w:pPr>
        <w:jc w:val="both"/>
      </w:pPr>
    </w:p>
    <w:tbl>
      <w:tblPr>
        <w:tblW w:w="0" w:type="auto"/>
        <w:tblInd w:w="71" w:type="dxa"/>
        <w:tblBorders>
          <w:top w:val="single" w:sz="6" w:space="0" w:color="auto"/>
          <w:left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10"/>
        <w:gridCol w:w="990"/>
        <w:gridCol w:w="5220"/>
        <w:gridCol w:w="2070"/>
      </w:tblGrid>
      <w:tr w:rsidR="00297A63" w:rsidRPr="00183209" w14:paraId="44A7F25B" w14:textId="77777777">
        <w:tc>
          <w:tcPr>
            <w:tcW w:w="810" w:type="dxa"/>
            <w:tcBorders>
              <w:top w:val="single" w:sz="4" w:space="0" w:color="auto"/>
              <w:left w:val="single" w:sz="4" w:space="0" w:color="auto"/>
              <w:bottom w:val="nil"/>
            </w:tcBorders>
          </w:tcPr>
          <w:p w14:paraId="44A7F257" w14:textId="77777777" w:rsidR="00297A63" w:rsidRPr="00183209" w:rsidRDefault="00297A63" w:rsidP="0099757A">
            <w:pPr>
              <w:pStyle w:val="zField10p2b2aL"/>
              <w:jc w:val="both"/>
            </w:pPr>
            <w:r w:rsidRPr="00183209">
              <w:t xml:space="preserve">Rev. </w:t>
            </w:r>
          </w:p>
        </w:tc>
        <w:tc>
          <w:tcPr>
            <w:tcW w:w="990" w:type="dxa"/>
            <w:tcBorders>
              <w:top w:val="single" w:sz="4" w:space="0" w:color="auto"/>
              <w:bottom w:val="nil"/>
            </w:tcBorders>
          </w:tcPr>
          <w:p w14:paraId="44A7F258" w14:textId="77777777" w:rsidR="00297A63" w:rsidRPr="00183209" w:rsidRDefault="00297A63" w:rsidP="0099757A">
            <w:pPr>
              <w:pStyle w:val="zField10p2b2aL"/>
              <w:jc w:val="both"/>
            </w:pPr>
            <w:r w:rsidRPr="00183209">
              <w:t>Chapter</w:t>
            </w:r>
          </w:p>
        </w:tc>
        <w:tc>
          <w:tcPr>
            <w:tcW w:w="5220" w:type="dxa"/>
            <w:tcBorders>
              <w:top w:val="single" w:sz="4" w:space="0" w:color="auto"/>
              <w:bottom w:val="nil"/>
            </w:tcBorders>
          </w:tcPr>
          <w:p w14:paraId="44A7F259" w14:textId="77777777" w:rsidR="00297A63" w:rsidRPr="00183209" w:rsidRDefault="00297A63" w:rsidP="0099757A">
            <w:pPr>
              <w:pStyle w:val="zField10p2b2aL"/>
              <w:jc w:val="both"/>
            </w:pPr>
            <w:r w:rsidRPr="00183209">
              <w:t>Description</w:t>
            </w:r>
          </w:p>
        </w:tc>
        <w:tc>
          <w:tcPr>
            <w:tcW w:w="2070" w:type="dxa"/>
            <w:tcBorders>
              <w:top w:val="single" w:sz="4" w:space="0" w:color="auto"/>
              <w:bottom w:val="nil"/>
              <w:right w:val="single" w:sz="4" w:space="0" w:color="auto"/>
            </w:tcBorders>
          </w:tcPr>
          <w:p w14:paraId="44A7F25A" w14:textId="77777777" w:rsidR="00297A63" w:rsidRPr="00183209" w:rsidRDefault="00297A63" w:rsidP="0099757A">
            <w:pPr>
              <w:pStyle w:val="zField10p2b2aL"/>
              <w:jc w:val="both"/>
            </w:pPr>
            <w:r w:rsidRPr="00183209">
              <w:t>Date / Dep. / Name</w:t>
            </w:r>
          </w:p>
        </w:tc>
      </w:tr>
      <w:tr w:rsidR="00297A63" w:rsidRPr="00183209" w14:paraId="44A7F260" w14:textId="77777777">
        <w:tc>
          <w:tcPr>
            <w:tcW w:w="810" w:type="dxa"/>
            <w:tcBorders>
              <w:left w:val="single" w:sz="4" w:space="0" w:color="auto"/>
              <w:bottom w:val="nil"/>
            </w:tcBorders>
          </w:tcPr>
          <w:p w14:paraId="44A7F25C" w14:textId="77777777" w:rsidR="00297A63" w:rsidRPr="00183209" w:rsidRDefault="00297A63" w:rsidP="00024DC6">
            <w:pPr>
              <w:pStyle w:val="zField10p2b2aL"/>
              <w:jc w:val="both"/>
              <w:rPr>
                <w:sz w:val="16"/>
              </w:rPr>
            </w:pPr>
            <w:r w:rsidRPr="00183209">
              <w:rPr>
                <w:sz w:val="16"/>
              </w:rPr>
              <w:t>0</w:t>
            </w:r>
          </w:p>
        </w:tc>
        <w:tc>
          <w:tcPr>
            <w:tcW w:w="990" w:type="dxa"/>
            <w:tcBorders>
              <w:bottom w:val="nil"/>
            </w:tcBorders>
          </w:tcPr>
          <w:p w14:paraId="44A7F25D" w14:textId="77777777" w:rsidR="00297A63" w:rsidRPr="00183209" w:rsidRDefault="00297A63" w:rsidP="0099757A">
            <w:pPr>
              <w:pStyle w:val="zField10p2b2aL"/>
              <w:jc w:val="both"/>
              <w:rPr>
                <w:sz w:val="16"/>
              </w:rPr>
            </w:pPr>
            <w:r w:rsidRPr="00183209">
              <w:rPr>
                <w:sz w:val="16"/>
              </w:rPr>
              <w:t>All</w:t>
            </w:r>
          </w:p>
        </w:tc>
        <w:tc>
          <w:tcPr>
            <w:tcW w:w="5220" w:type="dxa"/>
            <w:tcBorders>
              <w:bottom w:val="nil"/>
            </w:tcBorders>
          </w:tcPr>
          <w:p w14:paraId="44A7F25E" w14:textId="77777777" w:rsidR="00297A63" w:rsidRPr="00183209" w:rsidRDefault="00297A63" w:rsidP="0099757A">
            <w:pPr>
              <w:pStyle w:val="zField10p2b2aL"/>
              <w:jc w:val="both"/>
              <w:rPr>
                <w:sz w:val="16"/>
              </w:rPr>
            </w:pPr>
            <w:r w:rsidRPr="00183209">
              <w:rPr>
                <w:sz w:val="16"/>
              </w:rPr>
              <w:t xml:space="preserve">Initial document </w:t>
            </w:r>
          </w:p>
        </w:tc>
        <w:tc>
          <w:tcPr>
            <w:tcW w:w="2070" w:type="dxa"/>
            <w:tcBorders>
              <w:bottom w:val="nil"/>
              <w:right w:val="single" w:sz="4" w:space="0" w:color="auto"/>
            </w:tcBorders>
          </w:tcPr>
          <w:p w14:paraId="44A7F25F" w14:textId="77777777" w:rsidR="00297A63" w:rsidRPr="00183209" w:rsidRDefault="00E45F25" w:rsidP="0099757A">
            <w:pPr>
              <w:pStyle w:val="zField10p2b2aL"/>
              <w:jc w:val="both"/>
              <w:rPr>
                <w:sz w:val="16"/>
              </w:rPr>
            </w:pPr>
            <w:r>
              <w:rPr>
                <w:sz w:val="16"/>
              </w:rPr>
              <w:t>13</w:t>
            </w:r>
            <w:r w:rsidR="00297A63" w:rsidRPr="00183209">
              <w:rPr>
                <w:sz w:val="16"/>
              </w:rPr>
              <w:t>-</w:t>
            </w:r>
            <w:r>
              <w:rPr>
                <w:sz w:val="16"/>
              </w:rPr>
              <w:t>01</w:t>
            </w:r>
            <w:r w:rsidR="00297A63" w:rsidRPr="00183209">
              <w:rPr>
                <w:sz w:val="16"/>
              </w:rPr>
              <w:t>-</w:t>
            </w:r>
            <w:r>
              <w:rPr>
                <w:sz w:val="16"/>
              </w:rPr>
              <w:t xml:space="preserve">25 </w:t>
            </w:r>
            <w:r w:rsidR="00297A63" w:rsidRPr="00183209">
              <w:rPr>
                <w:sz w:val="16"/>
              </w:rPr>
              <w:t>/</w:t>
            </w:r>
            <w:r>
              <w:rPr>
                <w:sz w:val="16"/>
              </w:rPr>
              <w:t xml:space="preserve"> CHCRC.C1</w:t>
            </w:r>
            <w:r w:rsidR="00297A63" w:rsidRPr="00183209">
              <w:rPr>
                <w:sz w:val="16"/>
              </w:rPr>
              <w:t xml:space="preserve"> / </w:t>
            </w:r>
            <w:r>
              <w:rPr>
                <w:sz w:val="16"/>
              </w:rPr>
              <w:t>L. Dominguez</w:t>
            </w:r>
          </w:p>
        </w:tc>
      </w:tr>
      <w:tr w:rsidR="00297A63" w:rsidRPr="00183209" w14:paraId="44A7F265" w14:textId="77777777">
        <w:tc>
          <w:tcPr>
            <w:tcW w:w="810" w:type="dxa"/>
            <w:tcBorders>
              <w:top w:val="nil"/>
              <w:left w:val="single" w:sz="4" w:space="0" w:color="auto"/>
              <w:bottom w:val="nil"/>
            </w:tcBorders>
            <w:shd w:val="pct5" w:color="000000" w:fill="FFFFFF"/>
          </w:tcPr>
          <w:p w14:paraId="44A7F261" w14:textId="77777777" w:rsidR="00297A63" w:rsidRPr="00183209" w:rsidRDefault="009535A0" w:rsidP="0099757A">
            <w:pPr>
              <w:pStyle w:val="zField10p2b2aL"/>
              <w:jc w:val="both"/>
              <w:rPr>
                <w:sz w:val="16"/>
              </w:rPr>
            </w:pPr>
            <w:r>
              <w:rPr>
                <w:sz w:val="16"/>
              </w:rPr>
              <w:t>1</w:t>
            </w:r>
          </w:p>
        </w:tc>
        <w:tc>
          <w:tcPr>
            <w:tcW w:w="990" w:type="dxa"/>
            <w:tcBorders>
              <w:top w:val="nil"/>
              <w:bottom w:val="nil"/>
            </w:tcBorders>
            <w:shd w:val="pct5" w:color="000000" w:fill="FFFFFF"/>
          </w:tcPr>
          <w:p w14:paraId="44A7F262" w14:textId="77777777" w:rsidR="00297A63" w:rsidRPr="00183209" w:rsidRDefault="009535A0" w:rsidP="0099757A">
            <w:pPr>
              <w:pStyle w:val="zField10p2b2aL"/>
              <w:jc w:val="both"/>
              <w:rPr>
                <w:sz w:val="16"/>
              </w:rPr>
            </w:pPr>
            <w:r>
              <w:rPr>
                <w:sz w:val="16"/>
              </w:rPr>
              <w:t>All</w:t>
            </w:r>
          </w:p>
        </w:tc>
        <w:tc>
          <w:tcPr>
            <w:tcW w:w="5220" w:type="dxa"/>
            <w:tcBorders>
              <w:top w:val="nil"/>
              <w:bottom w:val="nil"/>
            </w:tcBorders>
            <w:shd w:val="pct5" w:color="000000" w:fill="FFFFFF"/>
          </w:tcPr>
          <w:p w14:paraId="44A7F263" w14:textId="77777777" w:rsidR="00297A63" w:rsidRPr="00183209" w:rsidRDefault="009535A0" w:rsidP="009535A0">
            <w:pPr>
              <w:pStyle w:val="zField10p2b2aL"/>
              <w:jc w:val="both"/>
              <w:rPr>
                <w:sz w:val="16"/>
              </w:rPr>
            </w:pPr>
            <w:r>
              <w:rPr>
                <w:sz w:val="16"/>
              </w:rPr>
              <w:t>Added market requirements</w:t>
            </w:r>
          </w:p>
        </w:tc>
        <w:tc>
          <w:tcPr>
            <w:tcW w:w="2070" w:type="dxa"/>
            <w:tcBorders>
              <w:top w:val="nil"/>
              <w:bottom w:val="nil"/>
              <w:right w:val="single" w:sz="4" w:space="0" w:color="auto"/>
            </w:tcBorders>
            <w:shd w:val="pct5" w:color="000000" w:fill="FFFFFF"/>
          </w:tcPr>
          <w:p w14:paraId="44A7F264" w14:textId="77777777" w:rsidR="00297A63" w:rsidRPr="00183209" w:rsidRDefault="009535A0" w:rsidP="009535A0">
            <w:pPr>
              <w:pStyle w:val="zField10p2b2aL"/>
              <w:jc w:val="both"/>
              <w:rPr>
                <w:sz w:val="16"/>
              </w:rPr>
            </w:pPr>
            <w:r>
              <w:rPr>
                <w:sz w:val="16"/>
              </w:rPr>
              <w:t>13</w:t>
            </w:r>
            <w:r w:rsidRPr="00183209">
              <w:rPr>
                <w:sz w:val="16"/>
              </w:rPr>
              <w:t>-</w:t>
            </w:r>
            <w:r>
              <w:rPr>
                <w:sz w:val="16"/>
              </w:rPr>
              <w:t>02</w:t>
            </w:r>
            <w:r w:rsidRPr="00183209">
              <w:rPr>
                <w:sz w:val="16"/>
              </w:rPr>
              <w:t>-</w:t>
            </w:r>
            <w:r>
              <w:rPr>
                <w:sz w:val="16"/>
              </w:rPr>
              <w:t xml:space="preserve">05 </w:t>
            </w:r>
            <w:r w:rsidRPr="00183209">
              <w:rPr>
                <w:sz w:val="16"/>
              </w:rPr>
              <w:t>/</w:t>
            </w:r>
            <w:r>
              <w:rPr>
                <w:sz w:val="16"/>
              </w:rPr>
              <w:t xml:space="preserve"> CHCRC.C1</w:t>
            </w:r>
            <w:r w:rsidRPr="00183209">
              <w:rPr>
                <w:sz w:val="16"/>
              </w:rPr>
              <w:t xml:space="preserve"> / </w:t>
            </w:r>
            <w:r>
              <w:rPr>
                <w:sz w:val="16"/>
              </w:rPr>
              <w:t>L. Dominguez</w:t>
            </w:r>
          </w:p>
        </w:tc>
      </w:tr>
      <w:tr w:rsidR="00297A63" w:rsidRPr="00183209" w14:paraId="44A7F26A" w14:textId="77777777">
        <w:tc>
          <w:tcPr>
            <w:tcW w:w="810" w:type="dxa"/>
            <w:tcBorders>
              <w:top w:val="nil"/>
              <w:left w:val="single" w:sz="4" w:space="0" w:color="auto"/>
              <w:bottom w:val="nil"/>
            </w:tcBorders>
          </w:tcPr>
          <w:p w14:paraId="44A7F266" w14:textId="77777777" w:rsidR="00297A63" w:rsidRPr="00183209" w:rsidRDefault="00297A63" w:rsidP="0099757A">
            <w:pPr>
              <w:pStyle w:val="zField10p2b2aL"/>
              <w:jc w:val="both"/>
              <w:rPr>
                <w:sz w:val="16"/>
              </w:rPr>
            </w:pPr>
          </w:p>
        </w:tc>
        <w:tc>
          <w:tcPr>
            <w:tcW w:w="990" w:type="dxa"/>
            <w:tcBorders>
              <w:top w:val="nil"/>
              <w:bottom w:val="nil"/>
            </w:tcBorders>
          </w:tcPr>
          <w:p w14:paraId="44A7F267" w14:textId="77777777" w:rsidR="00297A63" w:rsidRPr="00183209" w:rsidRDefault="00297A63" w:rsidP="0099757A">
            <w:pPr>
              <w:pStyle w:val="zField10p2b2aL"/>
              <w:jc w:val="both"/>
              <w:rPr>
                <w:sz w:val="16"/>
              </w:rPr>
            </w:pPr>
          </w:p>
        </w:tc>
        <w:tc>
          <w:tcPr>
            <w:tcW w:w="5220" w:type="dxa"/>
            <w:tcBorders>
              <w:top w:val="nil"/>
              <w:bottom w:val="nil"/>
            </w:tcBorders>
          </w:tcPr>
          <w:p w14:paraId="44A7F268" w14:textId="77777777" w:rsidR="00297A63" w:rsidRPr="00183209" w:rsidRDefault="00297A63" w:rsidP="009535A0">
            <w:pPr>
              <w:pStyle w:val="zField10p2b2aL"/>
              <w:jc w:val="center"/>
              <w:rPr>
                <w:sz w:val="16"/>
              </w:rPr>
            </w:pPr>
          </w:p>
        </w:tc>
        <w:tc>
          <w:tcPr>
            <w:tcW w:w="2070" w:type="dxa"/>
            <w:tcBorders>
              <w:top w:val="nil"/>
              <w:bottom w:val="nil"/>
              <w:right w:val="single" w:sz="4" w:space="0" w:color="auto"/>
            </w:tcBorders>
          </w:tcPr>
          <w:p w14:paraId="44A7F269" w14:textId="77777777" w:rsidR="00297A63" w:rsidRPr="00183209" w:rsidRDefault="00297A63" w:rsidP="0099757A">
            <w:pPr>
              <w:pStyle w:val="zField10p2b2aL"/>
              <w:jc w:val="both"/>
              <w:rPr>
                <w:sz w:val="16"/>
              </w:rPr>
            </w:pPr>
          </w:p>
        </w:tc>
      </w:tr>
      <w:tr w:rsidR="00297A63" w:rsidRPr="00183209" w14:paraId="44A7F26F" w14:textId="77777777">
        <w:tc>
          <w:tcPr>
            <w:tcW w:w="810" w:type="dxa"/>
            <w:tcBorders>
              <w:top w:val="nil"/>
              <w:left w:val="single" w:sz="4" w:space="0" w:color="auto"/>
              <w:bottom w:val="nil"/>
            </w:tcBorders>
            <w:shd w:val="pct5" w:color="000000" w:fill="FFFFFF"/>
          </w:tcPr>
          <w:p w14:paraId="44A7F26B" w14:textId="77777777" w:rsidR="00297A63" w:rsidRPr="00183209" w:rsidRDefault="00297A63" w:rsidP="0099757A">
            <w:pPr>
              <w:pStyle w:val="zField10p2b2aL"/>
              <w:jc w:val="both"/>
              <w:rPr>
                <w:sz w:val="16"/>
              </w:rPr>
            </w:pPr>
          </w:p>
        </w:tc>
        <w:tc>
          <w:tcPr>
            <w:tcW w:w="990" w:type="dxa"/>
            <w:tcBorders>
              <w:top w:val="nil"/>
              <w:bottom w:val="nil"/>
            </w:tcBorders>
            <w:shd w:val="pct5" w:color="000000" w:fill="FFFFFF"/>
          </w:tcPr>
          <w:p w14:paraId="44A7F26C" w14:textId="77777777" w:rsidR="00297A63" w:rsidRPr="00183209" w:rsidRDefault="00297A63" w:rsidP="0099757A">
            <w:pPr>
              <w:pStyle w:val="zField10p2b2aL"/>
              <w:jc w:val="both"/>
              <w:rPr>
                <w:sz w:val="16"/>
              </w:rPr>
            </w:pPr>
          </w:p>
        </w:tc>
        <w:tc>
          <w:tcPr>
            <w:tcW w:w="5220" w:type="dxa"/>
            <w:tcBorders>
              <w:top w:val="nil"/>
              <w:bottom w:val="nil"/>
            </w:tcBorders>
            <w:shd w:val="pct5" w:color="000000" w:fill="FFFFFF"/>
          </w:tcPr>
          <w:p w14:paraId="44A7F26D"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shd w:val="pct5" w:color="000000" w:fill="FFFFFF"/>
          </w:tcPr>
          <w:p w14:paraId="44A7F26E" w14:textId="77777777" w:rsidR="00297A63" w:rsidRPr="00183209" w:rsidRDefault="00297A63" w:rsidP="0099757A">
            <w:pPr>
              <w:pStyle w:val="zField10p2b2aL"/>
              <w:jc w:val="both"/>
              <w:rPr>
                <w:sz w:val="16"/>
              </w:rPr>
            </w:pPr>
          </w:p>
        </w:tc>
      </w:tr>
      <w:tr w:rsidR="00297A63" w:rsidRPr="00183209" w14:paraId="44A7F274" w14:textId="77777777">
        <w:tc>
          <w:tcPr>
            <w:tcW w:w="810" w:type="dxa"/>
            <w:tcBorders>
              <w:top w:val="nil"/>
              <w:left w:val="single" w:sz="4" w:space="0" w:color="auto"/>
              <w:bottom w:val="nil"/>
            </w:tcBorders>
          </w:tcPr>
          <w:p w14:paraId="44A7F270" w14:textId="77777777" w:rsidR="00297A63" w:rsidRPr="00183209" w:rsidRDefault="00297A63" w:rsidP="0099757A">
            <w:pPr>
              <w:pStyle w:val="zField10p2b2aL"/>
              <w:jc w:val="both"/>
              <w:rPr>
                <w:sz w:val="16"/>
              </w:rPr>
            </w:pPr>
          </w:p>
        </w:tc>
        <w:tc>
          <w:tcPr>
            <w:tcW w:w="990" w:type="dxa"/>
            <w:tcBorders>
              <w:top w:val="nil"/>
              <w:bottom w:val="nil"/>
            </w:tcBorders>
          </w:tcPr>
          <w:p w14:paraId="44A7F271" w14:textId="77777777" w:rsidR="00297A63" w:rsidRPr="00183209" w:rsidRDefault="00297A63" w:rsidP="0099757A">
            <w:pPr>
              <w:pStyle w:val="zField10p2b2aL"/>
              <w:jc w:val="both"/>
              <w:rPr>
                <w:sz w:val="16"/>
              </w:rPr>
            </w:pPr>
          </w:p>
        </w:tc>
        <w:tc>
          <w:tcPr>
            <w:tcW w:w="5220" w:type="dxa"/>
            <w:tcBorders>
              <w:top w:val="nil"/>
              <w:bottom w:val="nil"/>
            </w:tcBorders>
          </w:tcPr>
          <w:p w14:paraId="44A7F272"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tcPr>
          <w:p w14:paraId="44A7F273" w14:textId="77777777" w:rsidR="00297A63" w:rsidRPr="00183209" w:rsidRDefault="00297A63" w:rsidP="0099757A">
            <w:pPr>
              <w:pStyle w:val="zField10p2b2aL"/>
              <w:jc w:val="both"/>
              <w:rPr>
                <w:sz w:val="16"/>
              </w:rPr>
            </w:pPr>
          </w:p>
        </w:tc>
      </w:tr>
      <w:tr w:rsidR="00297A63" w:rsidRPr="00183209" w14:paraId="44A7F279" w14:textId="77777777">
        <w:tc>
          <w:tcPr>
            <w:tcW w:w="810" w:type="dxa"/>
            <w:tcBorders>
              <w:top w:val="nil"/>
              <w:left w:val="single" w:sz="4" w:space="0" w:color="auto"/>
              <w:bottom w:val="nil"/>
            </w:tcBorders>
            <w:shd w:val="pct5" w:color="000000" w:fill="FFFFFF"/>
          </w:tcPr>
          <w:p w14:paraId="44A7F275" w14:textId="77777777" w:rsidR="00297A63" w:rsidRPr="00183209" w:rsidRDefault="00297A63" w:rsidP="0099757A">
            <w:pPr>
              <w:pStyle w:val="zField10p2b2aL"/>
              <w:jc w:val="both"/>
              <w:rPr>
                <w:sz w:val="16"/>
              </w:rPr>
            </w:pPr>
          </w:p>
        </w:tc>
        <w:tc>
          <w:tcPr>
            <w:tcW w:w="990" w:type="dxa"/>
            <w:tcBorders>
              <w:top w:val="nil"/>
              <w:bottom w:val="nil"/>
            </w:tcBorders>
            <w:shd w:val="pct5" w:color="000000" w:fill="FFFFFF"/>
          </w:tcPr>
          <w:p w14:paraId="44A7F276" w14:textId="77777777" w:rsidR="00297A63" w:rsidRPr="00183209" w:rsidRDefault="00297A63" w:rsidP="0099757A">
            <w:pPr>
              <w:pStyle w:val="zField10p2b2aL"/>
              <w:jc w:val="both"/>
              <w:rPr>
                <w:sz w:val="16"/>
              </w:rPr>
            </w:pPr>
          </w:p>
        </w:tc>
        <w:tc>
          <w:tcPr>
            <w:tcW w:w="5220" w:type="dxa"/>
            <w:tcBorders>
              <w:top w:val="nil"/>
              <w:bottom w:val="nil"/>
            </w:tcBorders>
            <w:shd w:val="pct5" w:color="000000" w:fill="FFFFFF"/>
          </w:tcPr>
          <w:p w14:paraId="44A7F277"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shd w:val="pct5" w:color="000000" w:fill="FFFFFF"/>
          </w:tcPr>
          <w:p w14:paraId="44A7F278" w14:textId="77777777" w:rsidR="00297A63" w:rsidRPr="00183209" w:rsidRDefault="00297A63" w:rsidP="0099757A">
            <w:pPr>
              <w:pStyle w:val="zField10p2b2aL"/>
              <w:jc w:val="both"/>
              <w:rPr>
                <w:sz w:val="16"/>
              </w:rPr>
            </w:pPr>
          </w:p>
        </w:tc>
      </w:tr>
      <w:tr w:rsidR="00297A63" w:rsidRPr="00183209" w14:paraId="44A7F27E" w14:textId="77777777">
        <w:tc>
          <w:tcPr>
            <w:tcW w:w="810" w:type="dxa"/>
            <w:tcBorders>
              <w:top w:val="nil"/>
              <w:left w:val="single" w:sz="4" w:space="0" w:color="auto"/>
              <w:bottom w:val="nil"/>
            </w:tcBorders>
          </w:tcPr>
          <w:p w14:paraId="44A7F27A" w14:textId="77777777" w:rsidR="00297A63" w:rsidRPr="00183209" w:rsidRDefault="00297A63" w:rsidP="0099757A">
            <w:pPr>
              <w:pStyle w:val="zField10p2b2aL"/>
              <w:jc w:val="both"/>
              <w:rPr>
                <w:sz w:val="16"/>
              </w:rPr>
            </w:pPr>
          </w:p>
        </w:tc>
        <w:tc>
          <w:tcPr>
            <w:tcW w:w="990" w:type="dxa"/>
            <w:tcBorders>
              <w:top w:val="nil"/>
              <w:bottom w:val="nil"/>
            </w:tcBorders>
          </w:tcPr>
          <w:p w14:paraId="44A7F27B" w14:textId="77777777" w:rsidR="00297A63" w:rsidRPr="00183209" w:rsidRDefault="00297A63" w:rsidP="0099757A">
            <w:pPr>
              <w:pStyle w:val="zField10p2b2aL"/>
              <w:jc w:val="both"/>
              <w:rPr>
                <w:sz w:val="16"/>
              </w:rPr>
            </w:pPr>
          </w:p>
        </w:tc>
        <w:tc>
          <w:tcPr>
            <w:tcW w:w="5220" w:type="dxa"/>
            <w:tcBorders>
              <w:top w:val="nil"/>
              <w:bottom w:val="nil"/>
            </w:tcBorders>
          </w:tcPr>
          <w:p w14:paraId="44A7F27C"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tcPr>
          <w:p w14:paraId="44A7F27D" w14:textId="77777777" w:rsidR="00297A63" w:rsidRPr="00183209" w:rsidRDefault="00297A63" w:rsidP="0099757A">
            <w:pPr>
              <w:pStyle w:val="zField10p2b2aL"/>
              <w:jc w:val="both"/>
              <w:rPr>
                <w:sz w:val="16"/>
              </w:rPr>
            </w:pPr>
          </w:p>
        </w:tc>
      </w:tr>
      <w:tr w:rsidR="00297A63" w:rsidRPr="00183209" w14:paraId="44A7F283" w14:textId="77777777">
        <w:tc>
          <w:tcPr>
            <w:tcW w:w="810" w:type="dxa"/>
            <w:tcBorders>
              <w:top w:val="nil"/>
              <w:left w:val="single" w:sz="4" w:space="0" w:color="auto"/>
              <w:bottom w:val="nil"/>
            </w:tcBorders>
            <w:shd w:val="pct5" w:color="000000" w:fill="FFFFFF"/>
          </w:tcPr>
          <w:p w14:paraId="44A7F27F" w14:textId="77777777" w:rsidR="00297A63" w:rsidRPr="00183209" w:rsidRDefault="00297A63" w:rsidP="0099757A">
            <w:pPr>
              <w:pStyle w:val="zField10p2b2aL"/>
              <w:jc w:val="both"/>
              <w:rPr>
                <w:sz w:val="16"/>
              </w:rPr>
            </w:pPr>
          </w:p>
        </w:tc>
        <w:tc>
          <w:tcPr>
            <w:tcW w:w="990" w:type="dxa"/>
            <w:tcBorders>
              <w:top w:val="nil"/>
              <w:bottom w:val="nil"/>
            </w:tcBorders>
            <w:shd w:val="pct5" w:color="000000" w:fill="FFFFFF"/>
          </w:tcPr>
          <w:p w14:paraId="44A7F280" w14:textId="77777777" w:rsidR="00297A63" w:rsidRPr="00183209" w:rsidRDefault="00297A63" w:rsidP="0099757A">
            <w:pPr>
              <w:pStyle w:val="zField10p2b2aL"/>
              <w:jc w:val="both"/>
              <w:rPr>
                <w:sz w:val="16"/>
              </w:rPr>
            </w:pPr>
          </w:p>
        </w:tc>
        <w:tc>
          <w:tcPr>
            <w:tcW w:w="5220" w:type="dxa"/>
            <w:tcBorders>
              <w:top w:val="nil"/>
              <w:bottom w:val="nil"/>
            </w:tcBorders>
            <w:shd w:val="pct5" w:color="000000" w:fill="FFFFFF"/>
          </w:tcPr>
          <w:p w14:paraId="44A7F281"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shd w:val="pct5" w:color="000000" w:fill="FFFFFF"/>
          </w:tcPr>
          <w:p w14:paraId="44A7F282" w14:textId="77777777" w:rsidR="00297A63" w:rsidRPr="00183209" w:rsidRDefault="00297A63" w:rsidP="0099757A">
            <w:pPr>
              <w:pStyle w:val="zField10p2b2aL"/>
              <w:jc w:val="both"/>
              <w:rPr>
                <w:sz w:val="16"/>
              </w:rPr>
            </w:pPr>
          </w:p>
        </w:tc>
      </w:tr>
      <w:tr w:rsidR="00297A63" w:rsidRPr="00183209" w14:paraId="44A7F288" w14:textId="77777777">
        <w:tc>
          <w:tcPr>
            <w:tcW w:w="810" w:type="dxa"/>
            <w:tcBorders>
              <w:top w:val="nil"/>
              <w:left w:val="single" w:sz="4" w:space="0" w:color="auto"/>
              <w:bottom w:val="nil"/>
            </w:tcBorders>
          </w:tcPr>
          <w:p w14:paraId="44A7F284" w14:textId="77777777" w:rsidR="00297A63" w:rsidRPr="00183209" w:rsidRDefault="00297A63" w:rsidP="0099757A">
            <w:pPr>
              <w:pStyle w:val="zField10p2b2aL"/>
              <w:jc w:val="both"/>
              <w:rPr>
                <w:sz w:val="16"/>
              </w:rPr>
            </w:pPr>
          </w:p>
        </w:tc>
        <w:tc>
          <w:tcPr>
            <w:tcW w:w="990" w:type="dxa"/>
            <w:tcBorders>
              <w:top w:val="nil"/>
              <w:bottom w:val="nil"/>
            </w:tcBorders>
          </w:tcPr>
          <w:p w14:paraId="44A7F285" w14:textId="77777777" w:rsidR="00297A63" w:rsidRPr="00183209" w:rsidRDefault="00297A63" w:rsidP="0099757A">
            <w:pPr>
              <w:pStyle w:val="zField10p2b2aL"/>
              <w:jc w:val="both"/>
              <w:rPr>
                <w:sz w:val="16"/>
              </w:rPr>
            </w:pPr>
          </w:p>
        </w:tc>
        <w:tc>
          <w:tcPr>
            <w:tcW w:w="5220" w:type="dxa"/>
            <w:tcBorders>
              <w:top w:val="nil"/>
              <w:bottom w:val="nil"/>
            </w:tcBorders>
          </w:tcPr>
          <w:p w14:paraId="44A7F286" w14:textId="77777777" w:rsidR="00297A63" w:rsidRPr="00183209" w:rsidRDefault="00297A63" w:rsidP="0099757A">
            <w:pPr>
              <w:pStyle w:val="zField10p2b2aL"/>
              <w:jc w:val="both"/>
              <w:rPr>
                <w:sz w:val="16"/>
              </w:rPr>
            </w:pPr>
          </w:p>
        </w:tc>
        <w:tc>
          <w:tcPr>
            <w:tcW w:w="2070" w:type="dxa"/>
            <w:tcBorders>
              <w:top w:val="nil"/>
              <w:bottom w:val="nil"/>
              <w:right w:val="single" w:sz="4" w:space="0" w:color="auto"/>
            </w:tcBorders>
          </w:tcPr>
          <w:p w14:paraId="44A7F287" w14:textId="77777777" w:rsidR="00297A63" w:rsidRPr="00183209" w:rsidRDefault="00297A63" w:rsidP="0099757A">
            <w:pPr>
              <w:pStyle w:val="zField10p2b2aL"/>
              <w:jc w:val="both"/>
              <w:rPr>
                <w:sz w:val="16"/>
              </w:rPr>
            </w:pPr>
          </w:p>
        </w:tc>
      </w:tr>
      <w:tr w:rsidR="00297A63" w:rsidRPr="00183209" w14:paraId="44A7F28D" w14:textId="77777777">
        <w:tc>
          <w:tcPr>
            <w:tcW w:w="810" w:type="dxa"/>
            <w:tcBorders>
              <w:top w:val="nil"/>
              <w:left w:val="single" w:sz="4" w:space="0" w:color="auto"/>
              <w:bottom w:val="single" w:sz="4" w:space="0" w:color="auto"/>
            </w:tcBorders>
            <w:shd w:val="pct5" w:color="000000" w:fill="FFFFFF"/>
          </w:tcPr>
          <w:p w14:paraId="44A7F289" w14:textId="77777777" w:rsidR="00297A63" w:rsidRPr="00183209" w:rsidRDefault="00297A63" w:rsidP="0099757A">
            <w:pPr>
              <w:pStyle w:val="zField10p2b2aL"/>
              <w:jc w:val="both"/>
              <w:rPr>
                <w:sz w:val="16"/>
              </w:rPr>
            </w:pPr>
          </w:p>
        </w:tc>
        <w:tc>
          <w:tcPr>
            <w:tcW w:w="990" w:type="dxa"/>
            <w:tcBorders>
              <w:top w:val="nil"/>
              <w:bottom w:val="single" w:sz="4" w:space="0" w:color="auto"/>
            </w:tcBorders>
            <w:shd w:val="pct5" w:color="000000" w:fill="FFFFFF"/>
          </w:tcPr>
          <w:p w14:paraId="44A7F28A" w14:textId="77777777" w:rsidR="00297A63" w:rsidRPr="00183209" w:rsidRDefault="00297A63" w:rsidP="0099757A">
            <w:pPr>
              <w:pStyle w:val="zField10p2b2aL"/>
              <w:jc w:val="both"/>
              <w:rPr>
                <w:sz w:val="16"/>
              </w:rPr>
            </w:pPr>
          </w:p>
        </w:tc>
        <w:tc>
          <w:tcPr>
            <w:tcW w:w="5220" w:type="dxa"/>
            <w:tcBorders>
              <w:top w:val="nil"/>
              <w:bottom w:val="single" w:sz="4" w:space="0" w:color="auto"/>
            </w:tcBorders>
            <w:shd w:val="pct5" w:color="000000" w:fill="FFFFFF"/>
          </w:tcPr>
          <w:p w14:paraId="44A7F28B" w14:textId="77777777" w:rsidR="00297A63" w:rsidRPr="00183209" w:rsidRDefault="00297A63" w:rsidP="0099757A">
            <w:pPr>
              <w:pStyle w:val="zField10p2b2aL"/>
              <w:jc w:val="both"/>
              <w:rPr>
                <w:sz w:val="16"/>
              </w:rPr>
            </w:pPr>
          </w:p>
        </w:tc>
        <w:tc>
          <w:tcPr>
            <w:tcW w:w="2070" w:type="dxa"/>
            <w:tcBorders>
              <w:top w:val="nil"/>
              <w:bottom w:val="single" w:sz="4" w:space="0" w:color="auto"/>
              <w:right w:val="single" w:sz="4" w:space="0" w:color="auto"/>
            </w:tcBorders>
            <w:shd w:val="pct5" w:color="000000" w:fill="FFFFFF"/>
          </w:tcPr>
          <w:p w14:paraId="44A7F28C" w14:textId="77777777" w:rsidR="00297A63" w:rsidRPr="00183209" w:rsidRDefault="00297A63" w:rsidP="0099757A">
            <w:pPr>
              <w:pStyle w:val="zField10p2b2aL"/>
              <w:jc w:val="both"/>
              <w:rPr>
                <w:sz w:val="16"/>
              </w:rPr>
            </w:pPr>
          </w:p>
        </w:tc>
      </w:tr>
    </w:tbl>
    <w:p w14:paraId="44A7F28E" w14:textId="77777777" w:rsidR="00297A63" w:rsidRPr="00183209" w:rsidRDefault="00297A63" w:rsidP="0099757A">
      <w:pPr>
        <w:jc w:val="both"/>
      </w:pPr>
    </w:p>
    <w:p w14:paraId="44A7F28F" w14:textId="77777777" w:rsidR="00297A63" w:rsidRPr="00183209" w:rsidRDefault="00297A63" w:rsidP="0099757A">
      <w:pPr>
        <w:pStyle w:val="Heading1"/>
        <w:numPr>
          <w:ilvl w:val="0"/>
          <w:numId w:val="0"/>
        </w:numPr>
        <w:jc w:val="both"/>
        <w:rPr>
          <w:noProof w:val="0"/>
        </w:rPr>
      </w:pPr>
      <w:bookmarkStart w:id="52" w:name="_Toc66089740"/>
      <w:bookmarkStart w:id="53" w:name="_Toc66516055"/>
      <w:bookmarkStart w:id="54" w:name="_Toc347924146"/>
      <w:r w:rsidRPr="00183209">
        <w:rPr>
          <w:noProof w:val="0"/>
        </w:rPr>
        <w:t>Review History</w:t>
      </w:r>
      <w:bookmarkEnd w:id="52"/>
      <w:bookmarkEnd w:id="53"/>
      <w:bookmarkEnd w:id="54"/>
    </w:p>
    <w:p w14:paraId="44A7F290" w14:textId="77777777" w:rsidR="00297A63" w:rsidRPr="00183209" w:rsidRDefault="00297A63" w:rsidP="0099757A">
      <w:pPr>
        <w:jc w:val="both"/>
      </w:pPr>
    </w:p>
    <w:tbl>
      <w:tblPr>
        <w:tblW w:w="0" w:type="auto"/>
        <w:tblInd w:w="71" w:type="dxa"/>
        <w:tblBorders>
          <w:top w:val="single" w:sz="6" w:space="0" w:color="auto"/>
          <w:left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10"/>
        <w:gridCol w:w="990"/>
        <w:gridCol w:w="5220"/>
        <w:gridCol w:w="2070"/>
      </w:tblGrid>
      <w:tr w:rsidR="00297A63" w:rsidRPr="00183209" w14:paraId="44A7F295" w14:textId="77777777">
        <w:tc>
          <w:tcPr>
            <w:tcW w:w="810" w:type="dxa"/>
            <w:tcBorders>
              <w:top w:val="single" w:sz="4" w:space="0" w:color="auto"/>
              <w:left w:val="single" w:sz="4" w:space="0" w:color="auto"/>
              <w:bottom w:val="nil"/>
            </w:tcBorders>
          </w:tcPr>
          <w:p w14:paraId="44A7F291" w14:textId="77777777" w:rsidR="00297A63" w:rsidRPr="00183209" w:rsidRDefault="00297A63" w:rsidP="0099757A">
            <w:pPr>
              <w:pStyle w:val="zField10p2b2aL"/>
              <w:jc w:val="both"/>
            </w:pPr>
            <w:r w:rsidRPr="00183209">
              <w:t xml:space="preserve">Rev. </w:t>
            </w:r>
          </w:p>
        </w:tc>
        <w:tc>
          <w:tcPr>
            <w:tcW w:w="990" w:type="dxa"/>
            <w:tcBorders>
              <w:top w:val="single" w:sz="4" w:space="0" w:color="auto"/>
              <w:bottom w:val="nil"/>
            </w:tcBorders>
          </w:tcPr>
          <w:p w14:paraId="44A7F292" w14:textId="77777777" w:rsidR="00297A63" w:rsidRPr="00183209" w:rsidRDefault="00297A63" w:rsidP="0099757A">
            <w:pPr>
              <w:pStyle w:val="zField10p2b2aL"/>
              <w:jc w:val="both"/>
            </w:pPr>
            <w:r w:rsidRPr="00183209">
              <w:t>Chapter</w:t>
            </w:r>
          </w:p>
        </w:tc>
        <w:tc>
          <w:tcPr>
            <w:tcW w:w="5220" w:type="dxa"/>
            <w:tcBorders>
              <w:top w:val="single" w:sz="4" w:space="0" w:color="auto"/>
              <w:bottom w:val="nil"/>
            </w:tcBorders>
          </w:tcPr>
          <w:p w14:paraId="44A7F293" w14:textId="77777777" w:rsidR="00297A63" w:rsidRPr="00183209" w:rsidRDefault="00297A63" w:rsidP="0099757A">
            <w:pPr>
              <w:pStyle w:val="zField10p2b2aL"/>
              <w:jc w:val="both"/>
            </w:pPr>
            <w:r w:rsidRPr="00183209">
              <w:t>Reviewer(s)</w:t>
            </w:r>
          </w:p>
        </w:tc>
        <w:tc>
          <w:tcPr>
            <w:tcW w:w="2070" w:type="dxa"/>
            <w:tcBorders>
              <w:top w:val="single" w:sz="4" w:space="0" w:color="auto"/>
              <w:bottom w:val="nil"/>
              <w:right w:val="single" w:sz="4" w:space="0" w:color="auto"/>
            </w:tcBorders>
          </w:tcPr>
          <w:p w14:paraId="44A7F294" w14:textId="77777777" w:rsidR="00297A63" w:rsidRPr="00183209" w:rsidRDefault="00297A63" w:rsidP="0099757A">
            <w:pPr>
              <w:pStyle w:val="zField10p2b2aL"/>
              <w:jc w:val="both"/>
            </w:pPr>
            <w:r w:rsidRPr="00183209">
              <w:t>Date</w:t>
            </w:r>
          </w:p>
        </w:tc>
      </w:tr>
      <w:tr w:rsidR="00297A63" w:rsidRPr="00256C31" w14:paraId="44A7F29A" w14:textId="77777777">
        <w:tc>
          <w:tcPr>
            <w:tcW w:w="810" w:type="dxa"/>
            <w:tcBorders>
              <w:left w:val="single" w:sz="4" w:space="0" w:color="auto"/>
              <w:bottom w:val="nil"/>
            </w:tcBorders>
          </w:tcPr>
          <w:p w14:paraId="44A7F296" w14:textId="77777777" w:rsidR="00297A63" w:rsidRPr="00183209" w:rsidRDefault="00297A63" w:rsidP="00024DC6">
            <w:pPr>
              <w:pStyle w:val="zField10p2b2aL"/>
              <w:jc w:val="both"/>
              <w:rPr>
                <w:sz w:val="16"/>
              </w:rPr>
            </w:pPr>
            <w:r w:rsidRPr="00183209">
              <w:rPr>
                <w:sz w:val="16"/>
              </w:rPr>
              <w:t>0</w:t>
            </w:r>
          </w:p>
        </w:tc>
        <w:tc>
          <w:tcPr>
            <w:tcW w:w="990" w:type="dxa"/>
            <w:tcBorders>
              <w:bottom w:val="nil"/>
            </w:tcBorders>
          </w:tcPr>
          <w:p w14:paraId="44A7F297" w14:textId="77777777" w:rsidR="00297A63" w:rsidRPr="00183209" w:rsidRDefault="00297A63" w:rsidP="0099757A">
            <w:pPr>
              <w:pStyle w:val="zField10p2b2aL"/>
              <w:jc w:val="both"/>
              <w:rPr>
                <w:sz w:val="16"/>
              </w:rPr>
            </w:pPr>
            <w:r w:rsidRPr="00183209">
              <w:rPr>
                <w:sz w:val="16"/>
              </w:rPr>
              <w:t>All</w:t>
            </w:r>
          </w:p>
        </w:tc>
        <w:tc>
          <w:tcPr>
            <w:tcW w:w="5220" w:type="dxa"/>
            <w:tcBorders>
              <w:bottom w:val="nil"/>
            </w:tcBorders>
          </w:tcPr>
          <w:p w14:paraId="44A7F298" w14:textId="77777777" w:rsidR="00297A63" w:rsidRPr="009535A0" w:rsidRDefault="00256C31" w:rsidP="00256C31">
            <w:pPr>
              <w:pStyle w:val="zField10p2b2aL"/>
              <w:jc w:val="both"/>
              <w:rPr>
                <w:sz w:val="16"/>
              </w:rPr>
            </w:pPr>
            <w:r w:rsidRPr="009535A0">
              <w:rPr>
                <w:sz w:val="16"/>
              </w:rPr>
              <w:t xml:space="preserve">M. </w:t>
            </w:r>
            <w:proofErr w:type="spellStart"/>
            <w:r w:rsidRPr="00256C31">
              <w:rPr>
                <w:sz w:val="16"/>
                <w:lang w:val="en-GB"/>
              </w:rPr>
              <w:t>Mercangöz</w:t>
            </w:r>
            <w:proofErr w:type="spellEnd"/>
            <w:r w:rsidR="00297A63" w:rsidRPr="009535A0">
              <w:rPr>
                <w:sz w:val="16"/>
              </w:rPr>
              <w:t xml:space="preserve"> /</w:t>
            </w:r>
            <w:r w:rsidRPr="009535A0">
              <w:rPr>
                <w:sz w:val="16"/>
              </w:rPr>
              <w:t>CHCRC.C1</w:t>
            </w:r>
            <w:r w:rsidR="00297A63" w:rsidRPr="009535A0">
              <w:rPr>
                <w:sz w:val="16"/>
              </w:rPr>
              <w:t xml:space="preserve"> </w:t>
            </w:r>
          </w:p>
        </w:tc>
        <w:tc>
          <w:tcPr>
            <w:tcW w:w="2070" w:type="dxa"/>
            <w:tcBorders>
              <w:bottom w:val="nil"/>
              <w:right w:val="single" w:sz="4" w:space="0" w:color="auto"/>
            </w:tcBorders>
          </w:tcPr>
          <w:p w14:paraId="44A7F299" w14:textId="77777777" w:rsidR="00297A63" w:rsidRPr="00256C31" w:rsidRDefault="00256C31" w:rsidP="00256C31">
            <w:pPr>
              <w:pStyle w:val="zField10p2b2aL"/>
              <w:jc w:val="both"/>
              <w:rPr>
                <w:sz w:val="16"/>
                <w:lang w:val="es-MX"/>
              </w:rPr>
            </w:pPr>
            <w:r w:rsidRPr="009535A0">
              <w:rPr>
                <w:sz w:val="16"/>
              </w:rPr>
              <w:t>13-02</w:t>
            </w:r>
            <w:r w:rsidR="00297A63" w:rsidRPr="009535A0">
              <w:rPr>
                <w:sz w:val="16"/>
              </w:rPr>
              <w:t>-</w:t>
            </w:r>
            <w:r>
              <w:rPr>
                <w:sz w:val="16"/>
                <w:lang w:val="es-MX"/>
              </w:rPr>
              <w:t>05</w:t>
            </w:r>
          </w:p>
        </w:tc>
      </w:tr>
      <w:tr w:rsidR="00297A63" w:rsidRPr="00256C31" w14:paraId="44A7F29F" w14:textId="77777777">
        <w:tc>
          <w:tcPr>
            <w:tcW w:w="810" w:type="dxa"/>
            <w:tcBorders>
              <w:top w:val="nil"/>
              <w:left w:val="single" w:sz="4" w:space="0" w:color="auto"/>
              <w:bottom w:val="nil"/>
            </w:tcBorders>
            <w:shd w:val="pct5" w:color="000000" w:fill="FFFFFF"/>
          </w:tcPr>
          <w:p w14:paraId="44A7F29B" w14:textId="77777777" w:rsidR="00297A63" w:rsidRPr="00256C31" w:rsidRDefault="00297A63" w:rsidP="0099757A">
            <w:pPr>
              <w:pStyle w:val="zField10p2b2aL"/>
              <w:jc w:val="both"/>
              <w:rPr>
                <w:sz w:val="16"/>
                <w:lang w:val="es-MX"/>
              </w:rPr>
            </w:pPr>
          </w:p>
        </w:tc>
        <w:tc>
          <w:tcPr>
            <w:tcW w:w="990" w:type="dxa"/>
            <w:tcBorders>
              <w:top w:val="nil"/>
              <w:bottom w:val="nil"/>
            </w:tcBorders>
            <w:shd w:val="pct5" w:color="000000" w:fill="FFFFFF"/>
          </w:tcPr>
          <w:p w14:paraId="44A7F29C" w14:textId="77777777" w:rsidR="00297A63" w:rsidRPr="00256C31" w:rsidRDefault="00297A63" w:rsidP="0099757A">
            <w:pPr>
              <w:pStyle w:val="zField10p2b2aL"/>
              <w:jc w:val="both"/>
              <w:rPr>
                <w:sz w:val="16"/>
                <w:lang w:val="es-MX"/>
              </w:rPr>
            </w:pPr>
          </w:p>
        </w:tc>
        <w:tc>
          <w:tcPr>
            <w:tcW w:w="5220" w:type="dxa"/>
            <w:tcBorders>
              <w:top w:val="nil"/>
              <w:bottom w:val="nil"/>
            </w:tcBorders>
            <w:shd w:val="pct5" w:color="000000" w:fill="FFFFFF"/>
          </w:tcPr>
          <w:p w14:paraId="44A7F29D"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shd w:val="pct5" w:color="000000" w:fill="FFFFFF"/>
          </w:tcPr>
          <w:p w14:paraId="44A7F29E" w14:textId="77777777" w:rsidR="00297A63" w:rsidRPr="00256C31" w:rsidRDefault="00297A63" w:rsidP="0099757A">
            <w:pPr>
              <w:pStyle w:val="zField10p2b2aL"/>
              <w:jc w:val="both"/>
              <w:rPr>
                <w:sz w:val="16"/>
                <w:lang w:val="es-MX"/>
              </w:rPr>
            </w:pPr>
          </w:p>
        </w:tc>
      </w:tr>
      <w:tr w:rsidR="00297A63" w:rsidRPr="00256C31" w14:paraId="44A7F2A4" w14:textId="77777777">
        <w:tc>
          <w:tcPr>
            <w:tcW w:w="810" w:type="dxa"/>
            <w:tcBorders>
              <w:top w:val="nil"/>
              <w:left w:val="single" w:sz="4" w:space="0" w:color="auto"/>
              <w:bottom w:val="nil"/>
            </w:tcBorders>
          </w:tcPr>
          <w:p w14:paraId="44A7F2A0" w14:textId="77777777" w:rsidR="00297A63" w:rsidRPr="00256C31" w:rsidRDefault="00297A63" w:rsidP="0099757A">
            <w:pPr>
              <w:pStyle w:val="zField10p2b2aL"/>
              <w:jc w:val="both"/>
              <w:rPr>
                <w:sz w:val="16"/>
                <w:lang w:val="es-MX"/>
              </w:rPr>
            </w:pPr>
          </w:p>
        </w:tc>
        <w:tc>
          <w:tcPr>
            <w:tcW w:w="990" w:type="dxa"/>
            <w:tcBorders>
              <w:top w:val="nil"/>
              <w:bottom w:val="nil"/>
            </w:tcBorders>
          </w:tcPr>
          <w:p w14:paraId="44A7F2A1" w14:textId="77777777" w:rsidR="00297A63" w:rsidRPr="00256C31" w:rsidRDefault="00297A63" w:rsidP="0099757A">
            <w:pPr>
              <w:pStyle w:val="zField10p2b2aL"/>
              <w:jc w:val="both"/>
              <w:rPr>
                <w:sz w:val="16"/>
                <w:lang w:val="es-MX"/>
              </w:rPr>
            </w:pPr>
          </w:p>
        </w:tc>
        <w:tc>
          <w:tcPr>
            <w:tcW w:w="5220" w:type="dxa"/>
            <w:tcBorders>
              <w:top w:val="nil"/>
              <w:bottom w:val="nil"/>
            </w:tcBorders>
          </w:tcPr>
          <w:p w14:paraId="44A7F2A2"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tcPr>
          <w:p w14:paraId="44A7F2A3" w14:textId="77777777" w:rsidR="00297A63" w:rsidRPr="00256C31" w:rsidRDefault="00297A63" w:rsidP="0099757A">
            <w:pPr>
              <w:pStyle w:val="zField10p2b2aL"/>
              <w:jc w:val="both"/>
              <w:rPr>
                <w:sz w:val="16"/>
                <w:lang w:val="es-MX"/>
              </w:rPr>
            </w:pPr>
          </w:p>
        </w:tc>
      </w:tr>
      <w:tr w:rsidR="00297A63" w:rsidRPr="00256C31" w14:paraId="44A7F2A9" w14:textId="77777777">
        <w:tc>
          <w:tcPr>
            <w:tcW w:w="810" w:type="dxa"/>
            <w:tcBorders>
              <w:top w:val="nil"/>
              <w:left w:val="single" w:sz="4" w:space="0" w:color="auto"/>
              <w:bottom w:val="nil"/>
            </w:tcBorders>
            <w:shd w:val="pct5" w:color="000000" w:fill="FFFFFF"/>
          </w:tcPr>
          <w:p w14:paraId="44A7F2A5" w14:textId="77777777" w:rsidR="00297A63" w:rsidRPr="00256C31" w:rsidRDefault="00297A63" w:rsidP="0099757A">
            <w:pPr>
              <w:pStyle w:val="zField10p2b2aL"/>
              <w:jc w:val="both"/>
              <w:rPr>
                <w:sz w:val="16"/>
                <w:lang w:val="es-MX"/>
              </w:rPr>
            </w:pPr>
          </w:p>
        </w:tc>
        <w:tc>
          <w:tcPr>
            <w:tcW w:w="990" w:type="dxa"/>
            <w:tcBorders>
              <w:top w:val="nil"/>
              <w:bottom w:val="nil"/>
            </w:tcBorders>
            <w:shd w:val="pct5" w:color="000000" w:fill="FFFFFF"/>
          </w:tcPr>
          <w:p w14:paraId="44A7F2A6" w14:textId="77777777" w:rsidR="00297A63" w:rsidRPr="00256C31" w:rsidRDefault="00297A63" w:rsidP="0099757A">
            <w:pPr>
              <w:pStyle w:val="zField10p2b2aL"/>
              <w:jc w:val="both"/>
              <w:rPr>
                <w:sz w:val="16"/>
                <w:lang w:val="es-MX"/>
              </w:rPr>
            </w:pPr>
          </w:p>
        </w:tc>
        <w:tc>
          <w:tcPr>
            <w:tcW w:w="5220" w:type="dxa"/>
            <w:tcBorders>
              <w:top w:val="nil"/>
              <w:bottom w:val="nil"/>
            </w:tcBorders>
            <w:shd w:val="pct5" w:color="000000" w:fill="FFFFFF"/>
          </w:tcPr>
          <w:p w14:paraId="44A7F2A7"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shd w:val="pct5" w:color="000000" w:fill="FFFFFF"/>
          </w:tcPr>
          <w:p w14:paraId="44A7F2A8" w14:textId="77777777" w:rsidR="00297A63" w:rsidRPr="00256C31" w:rsidRDefault="00297A63" w:rsidP="0099757A">
            <w:pPr>
              <w:pStyle w:val="zField10p2b2aL"/>
              <w:jc w:val="both"/>
              <w:rPr>
                <w:sz w:val="16"/>
                <w:lang w:val="es-MX"/>
              </w:rPr>
            </w:pPr>
          </w:p>
        </w:tc>
      </w:tr>
      <w:tr w:rsidR="00297A63" w:rsidRPr="00256C31" w14:paraId="44A7F2AE" w14:textId="77777777">
        <w:tc>
          <w:tcPr>
            <w:tcW w:w="810" w:type="dxa"/>
            <w:tcBorders>
              <w:top w:val="nil"/>
              <w:left w:val="single" w:sz="4" w:space="0" w:color="auto"/>
              <w:bottom w:val="nil"/>
            </w:tcBorders>
          </w:tcPr>
          <w:p w14:paraId="44A7F2AA" w14:textId="77777777" w:rsidR="00297A63" w:rsidRPr="00256C31" w:rsidRDefault="00297A63" w:rsidP="0099757A">
            <w:pPr>
              <w:pStyle w:val="zField10p2b2aL"/>
              <w:jc w:val="both"/>
              <w:rPr>
                <w:sz w:val="16"/>
                <w:lang w:val="es-MX"/>
              </w:rPr>
            </w:pPr>
          </w:p>
        </w:tc>
        <w:tc>
          <w:tcPr>
            <w:tcW w:w="990" w:type="dxa"/>
            <w:tcBorders>
              <w:top w:val="nil"/>
              <w:bottom w:val="nil"/>
            </w:tcBorders>
          </w:tcPr>
          <w:p w14:paraId="44A7F2AB" w14:textId="77777777" w:rsidR="00297A63" w:rsidRPr="00256C31" w:rsidRDefault="00297A63" w:rsidP="0099757A">
            <w:pPr>
              <w:pStyle w:val="zField10p2b2aL"/>
              <w:jc w:val="both"/>
              <w:rPr>
                <w:sz w:val="16"/>
                <w:lang w:val="es-MX"/>
              </w:rPr>
            </w:pPr>
          </w:p>
        </w:tc>
        <w:tc>
          <w:tcPr>
            <w:tcW w:w="5220" w:type="dxa"/>
            <w:tcBorders>
              <w:top w:val="nil"/>
              <w:bottom w:val="nil"/>
            </w:tcBorders>
          </w:tcPr>
          <w:p w14:paraId="44A7F2AC"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tcPr>
          <w:p w14:paraId="44A7F2AD" w14:textId="77777777" w:rsidR="00297A63" w:rsidRPr="00256C31" w:rsidRDefault="00297A63" w:rsidP="0099757A">
            <w:pPr>
              <w:pStyle w:val="zField10p2b2aL"/>
              <w:jc w:val="both"/>
              <w:rPr>
                <w:sz w:val="16"/>
                <w:lang w:val="es-MX"/>
              </w:rPr>
            </w:pPr>
          </w:p>
        </w:tc>
      </w:tr>
      <w:tr w:rsidR="00297A63" w:rsidRPr="00256C31" w14:paraId="44A7F2B3" w14:textId="77777777">
        <w:tc>
          <w:tcPr>
            <w:tcW w:w="810" w:type="dxa"/>
            <w:tcBorders>
              <w:top w:val="nil"/>
              <w:left w:val="single" w:sz="4" w:space="0" w:color="auto"/>
              <w:bottom w:val="nil"/>
            </w:tcBorders>
            <w:shd w:val="pct5" w:color="000000" w:fill="FFFFFF"/>
          </w:tcPr>
          <w:p w14:paraId="44A7F2AF" w14:textId="77777777" w:rsidR="00297A63" w:rsidRPr="00256C31" w:rsidRDefault="00297A63" w:rsidP="0099757A">
            <w:pPr>
              <w:pStyle w:val="zField10p2b2aL"/>
              <w:jc w:val="both"/>
              <w:rPr>
                <w:sz w:val="16"/>
                <w:lang w:val="es-MX"/>
              </w:rPr>
            </w:pPr>
          </w:p>
        </w:tc>
        <w:tc>
          <w:tcPr>
            <w:tcW w:w="990" w:type="dxa"/>
            <w:tcBorders>
              <w:top w:val="nil"/>
              <w:bottom w:val="nil"/>
            </w:tcBorders>
            <w:shd w:val="pct5" w:color="000000" w:fill="FFFFFF"/>
          </w:tcPr>
          <w:p w14:paraId="44A7F2B0" w14:textId="77777777" w:rsidR="00297A63" w:rsidRPr="00256C31" w:rsidRDefault="00297A63" w:rsidP="0099757A">
            <w:pPr>
              <w:pStyle w:val="zField10p2b2aL"/>
              <w:jc w:val="both"/>
              <w:rPr>
                <w:sz w:val="16"/>
                <w:lang w:val="es-MX"/>
              </w:rPr>
            </w:pPr>
          </w:p>
        </w:tc>
        <w:tc>
          <w:tcPr>
            <w:tcW w:w="5220" w:type="dxa"/>
            <w:tcBorders>
              <w:top w:val="nil"/>
              <w:bottom w:val="nil"/>
            </w:tcBorders>
            <w:shd w:val="pct5" w:color="000000" w:fill="FFFFFF"/>
          </w:tcPr>
          <w:p w14:paraId="44A7F2B1"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shd w:val="pct5" w:color="000000" w:fill="FFFFFF"/>
          </w:tcPr>
          <w:p w14:paraId="44A7F2B2" w14:textId="77777777" w:rsidR="00297A63" w:rsidRPr="00256C31" w:rsidRDefault="00297A63" w:rsidP="0099757A">
            <w:pPr>
              <w:pStyle w:val="zField10p2b2aL"/>
              <w:jc w:val="both"/>
              <w:rPr>
                <w:sz w:val="16"/>
                <w:lang w:val="es-MX"/>
              </w:rPr>
            </w:pPr>
          </w:p>
        </w:tc>
      </w:tr>
      <w:tr w:rsidR="00297A63" w:rsidRPr="00256C31" w14:paraId="44A7F2B8" w14:textId="77777777">
        <w:tc>
          <w:tcPr>
            <w:tcW w:w="810" w:type="dxa"/>
            <w:tcBorders>
              <w:top w:val="nil"/>
              <w:left w:val="single" w:sz="4" w:space="0" w:color="auto"/>
              <w:bottom w:val="nil"/>
            </w:tcBorders>
          </w:tcPr>
          <w:p w14:paraId="44A7F2B4" w14:textId="77777777" w:rsidR="00297A63" w:rsidRPr="00256C31" w:rsidRDefault="00297A63" w:rsidP="0099757A">
            <w:pPr>
              <w:pStyle w:val="zField10p2b2aL"/>
              <w:jc w:val="both"/>
              <w:rPr>
                <w:sz w:val="16"/>
                <w:lang w:val="es-MX"/>
              </w:rPr>
            </w:pPr>
          </w:p>
        </w:tc>
        <w:tc>
          <w:tcPr>
            <w:tcW w:w="990" w:type="dxa"/>
            <w:tcBorders>
              <w:top w:val="nil"/>
              <w:bottom w:val="nil"/>
            </w:tcBorders>
          </w:tcPr>
          <w:p w14:paraId="44A7F2B5" w14:textId="77777777" w:rsidR="00297A63" w:rsidRPr="00256C31" w:rsidRDefault="00297A63" w:rsidP="0099757A">
            <w:pPr>
              <w:pStyle w:val="zField10p2b2aL"/>
              <w:jc w:val="both"/>
              <w:rPr>
                <w:sz w:val="16"/>
                <w:lang w:val="es-MX"/>
              </w:rPr>
            </w:pPr>
          </w:p>
        </w:tc>
        <w:tc>
          <w:tcPr>
            <w:tcW w:w="5220" w:type="dxa"/>
            <w:tcBorders>
              <w:top w:val="nil"/>
              <w:bottom w:val="nil"/>
            </w:tcBorders>
          </w:tcPr>
          <w:p w14:paraId="44A7F2B6"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tcPr>
          <w:p w14:paraId="44A7F2B7" w14:textId="77777777" w:rsidR="00297A63" w:rsidRPr="00256C31" w:rsidRDefault="00297A63" w:rsidP="0099757A">
            <w:pPr>
              <w:pStyle w:val="zField10p2b2aL"/>
              <w:jc w:val="both"/>
              <w:rPr>
                <w:sz w:val="16"/>
                <w:lang w:val="es-MX"/>
              </w:rPr>
            </w:pPr>
          </w:p>
        </w:tc>
      </w:tr>
      <w:tr w:rsidR="00297A63" w:rsidRPr="00256C31" w14:paraId="44A7F2BD" w14:textId="77777777">
        <w:tc>
          <w:tcPr>
            <w:tcW w:w="810" w:type="dxa"/>
            <w:tcBorders>
              <w:top w:val="nil"/>
              <w:left w:val="single" w:sz="4" w:space="0" w:color="auto"/>
              <w:bottom w:val="nil"/>
            </w:tcBorders>
            <w:shd w:val="pct5" w:color="000000" w:fill="FFFFFF"/>
          </w:tcPr>
          <w:p w14:paraId="44A7F2B9" w14:textId="77777777" w:rsidR="00297A63" w:rsidRPr="00256C31" w:rsidRDefault="00297A63" w:rsidP="0099757A">
            <w:pPr>
              <w:pStyle w:val="zField10p2b2aL"/>
              <w:jc w:val="both"/>
              <w:rPr>
                <w:sz w:val="16"/>
                <w:lang w:val="es-MX"/>
              </w:rPr>
            </w:pPr>
          </w:p>
        </w:tc>
        <w:tc>
          <w:tcPr>
            <w:tcW w:w="990" w:type="dxa"/>
            <w:tcBorders>
              <w:top w:val="nil"/>
              <w:bottom w:val="nil"/>
            </w:tcBorders>
            <w:shd w:val="pct5" w:color="000000" w:fill="FFFFFF"/>
          </w:tcPr>
          <w:p w14:paraId="44A7F2BA" w14:textId="77777777" w:rsidR="00297A63" w:rsidRPr="00256C31" w:rsidRDefault="00297A63" w:rsidP="0099757A">
            <w:pPr>
              <w:pStyle w:val="zField10p2b2aL"/>
              <w:jc w:val="both"/>
              <w:rPr>
                <w:sz w:val="16"/>
                <w:lang w:val="es-MX"/>
              </w:rPr>
            </w:pPr>
          </w:p>
        </w:tc>
        <w:tc>
          <w:tcPr>
            <w:tcW w:w="5220" w:type="dxa"/>
            <w:tcBorders>
              <w:top w:val="nil"/>
              <w:bottom w:val="nil"/>
            </w:tcBorders>
            <w:shd w:val="pct5" w:color="000000" w:fill="FFFFFF"/>
          </w:tcPr>
          <w:p w14:paraId="44A7F2BB"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shd w:val="pct5" w:color="000000" w:fill="FFFFFF"/>
          </w:tcPr>
          <w:p w14:paraId="44A7F2BC" w14:textId="77777777" w:rsidR="00297A63" w:rsidRPr="00256C31" w:rsidRDefault="00297A63" w:rsidP="0099757A">
            <w:pPr>
              <w:pStyle w:val="zField10p2b2aL"/>
              <w:jc w:val="both"/>
              <w:rPr>
                <w:sz w:val="16"/>
                <w:lang w:val="es-MX"/>
              </w:rPr>
            </w:pPr>
          </w:p>
        </w:tc>
      </w:tr>
      <w:tr w:rsidR="00297A63" w:rsidRPr="00256C31" w14:paraId="44A7F2C2" w14:textId="77777777">
        <w:tc>
          <w:tcPr>
            <w:tcW w:w="810" w:type="dxa"/>
            <w:tcBorders>
              <w:top w:val="nil"/>
              <w:left w:val="single" w:sz="4" w:space="0" w:color="auto"/>
              <w:bottom w:val="nil"/>
            </w:tcBorders>
          </w:tcPr>
          <w:p w14:paraId="44A7F2BE" w14:textId="77777777" w:rsidR="00297A63" w:rsidRPr="00256C31" w:rsidRDefault="00297A63" w:rsidP="0099757A">
            <w:pPr>
              <w:pStyle w:val="zField10p2b2aL"/>
              <w:jc w:val="both"/>
              <w:rPr>
                <w:sz w:val="16"/>
                <w:lang w:val="es-MX"/>
              </w:rPr>
            </w:pPr>
          </w:p>
        </w:tc>
        <w:tc>
          <w:tcPr>
            <w:tcW w:w="990" w:type="dxa"/>
            <w:tcBorders>
              <w:top w:val="nil"/>
              <w:bottom w:val="nil"/>
            </w:tcBorders>
          </w:tcPr>
          <w:p w14:paraId="44A7F2BF" w14:textId="77777777" w:rsidR="00297A63" w:rsidRPr="00256C31" w:rsidRDefault="00297A63" w:rsidP="0099757A">
            <w:pPr>
              <w:pStyle w:val="zField10p2b2aL"/>
              <w:jc w:val="both"/>
              <w:rPr>
                <w:sz w:val="16"/>
                <w:lang w:val="es-MX"/>
              </w:rPr>
            </w:pPr>
          </w:p>
        </w:tc>
        <w:tc>
          <w:tcPr>
            <w:tcW w:w="5220" w:type="dxa"/>
            <w:tcBorders>
              <w:top w:val="nil"/>
              <w:bottom w:val="nil"/>
            </w:tcBorders>
          </w:tcPr>
          <w:p w14:paraId="44A7F2C0" w14:textId="77777777" w:rsidR="00297A63" w:rsidRPr="00256C31" w:rsidRDefault="00297A63" w:rsidP="0099757A">
            <w:pPr>
              <w:pStyle w:val="zField10p2b2aL"/>
              <w:jc w:val="both"/>
              <w:rPr>
                <w:sz w:val="16"/>
                <w:lang w:val="es-MX"/>
              </w:rPr>
            </w:pPr>
          </w:p>
        </w:tc>
        <w:tc>
          <w:tcPr>
            <w:tcW w:w="2070" w:type="dxa"/>
            <w:tcBorders>
              <w:top w:val="nil"/>
              <w:bottom w:val="nil"/>
              <w:right w:val="single" w:sz="4" w:space="0" w:color="auto"/>
            </w:tcBorders>
          </w:tcPr>
          <w:p w14:paraId="44A7F2C1" w14:textId="77777777" w:rsidR="00297A63" w:rsidRPr="00256C31" w:rsidRDefault="00297A63" w:rsidP="0099757A">
            <w:pPr>
              <w:pStyle w:val="zField10p2b2aL"/>
              <w:jc w:val="both"/>
              <w:rPr>
                <w:sz w:val="16"/>
                <w:lang w:val="es-MX"/>
              </w:rPr>
            </w:pPr>
          </w:p>
        </w:tc>
      </w:tr>
      <w:tr w:rsidR="00297A63" w:rsidRPr="00256C31" w14:paraId="44A7F2C7" w14:textId="77777777">
        <w:tc>
          <w:tcPr>
            <w:tcW w:w="810" w:type="dxa"/>
            <w:tcBorders>
              <w:top w:val="nil"/>
              <w:left w:val="single" w:sz="4" w:space="0" w:color="auto"/>
              <w:bottom w:val="single" w:sz="4" w:space="0" w:color="auto"/>
            </w:tcBorders>
            <w:shd w:val="pct5" w:color="000000" w:fill="FFFFFF"/>
          </w:tcPr>
          <w:p w14:paraId="44A7F2C3" w14:textId="77777777" w:rsidR="00297A63" w:rsidRPr="00256C31" w:rsidRDefault="00297A63" w:rsidP="0099757A">
            <w:pPr>
              <w:pStyle w:val="zField10p2b2aL"/>
              <w:jc w:val="both"/>
              <w:rPr>
                <w:sz w:val="16"/>
                <w:lang w:val="es-MX"/>
              </w:rPr>
            </w:pPr>
          </w:p>
        </w:tc>
        <w:tc>
          <w:tcPr>
            <w:tcW w:w="990" w:type="dxa"/>
            <w:tcBorders>
              <w:top w:val="nil"/>
              <w:bottom w:val="single" w:sz="4" w:space="0" w:color="auto"/>
            </w:tcBorders>
            <w:shd w:val="pct5" w:color="000000" w:fill="FFFFFF"/>
          </w:tcPr>
          <w:p w14:paraId="44A7F2C4" w14:textId="77777777" w:rsidR="00297A63" w:rsidRPr="00256C31" w:rsidRDefault="00297A63" w:rsidP="0099757A">
            <w:pPr>
              <w:pStyle w:val="zField10p2b2aL"/>
              <w:jc w:val="both"/>
              <w:rPr>
                <w:sz w:val="16"/>
                <w:lang w:val="es-MX"/>
              </w:rPr>
            </w:pPr>
          </w:p>
        </w:tc>
        <w:tc>
          <w:tcPr>
            <w:tcW w:w="5220" w:type="dxa"/>
            <w:tcBorders>
              <w:top w:val="nil"/>
              <w:bottom w:val="single" w:sz="4" w:space="0" w:color="auto"/>
            </w:tcBorders>
            <w:shd w:val="pct5" w:color="000000" w:fill="FFFFFF"/>
          </w:tcPr>
          <w:p w14:paraId="44A7F2C5" w14:textId="77777777" w:rsidR="00297A63" w:rsidRPr="00256C31" w:rsidRDefault="00297A63" w:rsidP="0099757A">
            <w:pPr>
              <w:pStyle w:val="zField10p2b2aL"/>
              <w:jc w:val="both"/>
              <w:rPr>
                <w:sz w:val="16"/>
                <w:lang w:val="es-MX"/>
              </w:rPr>
            </w:pPr>
          </w:p>
        </w:tc>
        <w:tc>
          <w:tcPr>
            <w:tcW w:w="2070" w:type="dxa"/>
            <w:tcBorders>
              <w:top w:val="nil"/>
              <w:bottom w:val="single" w:sz="4" w:space="0" w:color="auto"/>
              <w:right w:val="single" w:sz="4" w:space="0" w:color="auto"/>
            </w:tcBorders>
            <w:shd w:val="pct5" w:color="000000" w:fill="FFFFFF"/>
          </w:tcPr>
          <w:p w14:paraId="44A7F2C6" w14:textId="77777777" w:rsidR="00297A63" w:rsidRPr="00256C31" w:rsidRDefault="00297A63" w:rsidP="0099757A">
            <w:pPr>
              <w:pStyle w:val="zField10p2b2aL"/>
              <w:jc w:val="both"/>
              <w:rPr>
                <w:sz w:val="16"/>
                <w:lang w:val="es-MX"/>
              </w:rPr>
            </w:pPr>
          </w:p>
        </w:tc>
      </w:tr>
    </w:tbl>
    <w:p w14:paraId="44A7F2C8" w14:textId="77777777" w:rsidR="00297A63" w:rsidRPr="00256C31" w:rsidRDefault="00297A63" w:rsidP="0099757A">
      <w:pPr>
        <w:tabs>
          <w:tab w:val="left" w:pos="5955"/>
        </w:tabs>
        <w:jc w:val="both"/>
        <w:rPr>
          <w:lang w:val="es-MX"/>
        </w:rPr>
      </w:pPr>
    </w:p>
    <w:p w14:paraId="44A7F2C9" w14:textId="77777777" w:rsidR="006D471B" w:rsidRPr="00256C31" w:rsidRDefault="006D471B" w:rsidP="0099757A">
      <w:pPr>
        <w:pStyle w:val="Header"/>
        <w:tabs>
          <w:tab w:val="clear" w:pos="4536"/>
          <w:tab w:val="clear" w:pos="9072"/>
          <w:tab w:val="left" w:pos="5955"/>
        </w:tabs>
        <w:jc w:val="both"/>
        <w:rPr>
          <w:lang w:val="es-MX"/>
        </w:rPr>
      </w:pPr>
    </w:p>
    <w:sectPr w:rsidR="006D471B" w:rsidRPr="00256C31">
      <w:headerReference w:type="default" r:id="rId26"/>
      <w:footerReference w:type="default" r:id="rId27"/>
      <w:headerReference w:type="first" r:id="rId28"/>
      <w:footerReference w:type="first" r:id="rId29"/>
      <w:pgSz w:w="12242" w:h="15842" w:code="1"/>
      <w:pgMar w:top="1418" w:right="1134"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D86D2B" w14:textId="77777777" w:rsidR="0079168C" w:rsidRDefault="0079168C">
      <w:r>
        <w:separator/>
      </w:r>
    </w:p>
  </w:endnote>
  <w:endnote w:type="continuationSeparator" w:id="0">
    <w:p w14:paraId="07C28557" w14:textId="77777777" w:rsidR="0079168C" w:rsidRDefault="00791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9356"/>
    </w:tblGrid>
    <w:tr w:rsidR="001E28CA" w14:paraId="44A7F2E8" w14:textId="77777777">
      <w:trPr>
        <w:cantSplit/>
      </w:trPr>
      <w:tc>
        <w:tcPr>
          <w:tcW w:w="9356" w:type="dxa"/>
        </w:tcPr>
        <w:p w14:paraId="44A7F2E7" w14:textId="77777777" w:rsidR="001E28CA" w:rsidRDefault="001E28CA">
          <w:pPr>
            <w:pStyle w:val="zClause6p0bL"/>
            <w:pBdr>
              <w:bottom w:val="none" w:sz="0" w:space="0" w:color="auto"/>
            </w:pBdr>
          </w:pPr>
          <w:r>
            <w:t>We reserve all rights in this document and in the information contained therein. Reproduction, use or disclosure to third parties without express authority is strictly forbidden.</w:t>
          </w:r>
        </w:p>
      </w:tc>
    </w:tr>
  </w:tbl>
  <w:p w14:paraId="44A7F2E9" w14:textId="77777777" w:rsidR="001E28CA" w:rsidRDefault="001E28CA" w:rsidP="00CC21D5">
    <w:pPr>
      <w:pStyle w:val="zClause6p0bL"/>
    </w:pPr>
    <w:r>
      <w:sym w:font="Symbol" w:char="F0D3"/>
    </w:r>
    <w:r>
      <w:t xml:space="preserve"> 2004 ABB Ltd.</w:t>
    </w:r>
  </w:p>
  <w:p w14:paraId="44A7F2EA" w14:textId="77777777" w:rsidR="001E28CA" w:rsidRDefault="001E28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9356"/>
    </w:tblGrid>
    <w:tr w:rsidR="001E28CA" w14:paraId="44A7F30D" w14:textId="77777777">
      <w:trPr>
        <w:cantSplit/>
      </w:trPr>
      <w:tc>
        <w:tcPr>
          <w:tcW w:w="9356" w:type="dxa"/>
        </w:tcPr>
        <w:p w14:paraId="44A7F30C" w14:textId="77777777" w:rsidR="001E28CA" w:rsidRDefault="001E28CA" w:rsidP="00B46DC0">
          <w:pPr>
            <w:pStyle w:val="zClause6p0bL"/>
            <w:pBdr>
              <w:bottom w:val="none" w:sz="0" w:space="0" w:color="auto"/>
            </w:pBdr>
          </w:pPr>
          <w:r>
            <w:t>We reserve all rights in this document and in the information contained therein. Reproduction, use or disclosure to third parties without express authority is strictly forbidden.</w:t>
          </w:r>
        </w:p>
      </w:tc>
    </w:tr>
  </w:tbl>
  <w:p w14:paraId="44A7F30E" w14:textId="77777777" w:rsidR="001E28CA" w:rsidRDefault="001E28CA" w:rsidP="00B46DC0">
    <w:pPr>
      <w:pStyle w:val="zClause6p0bL"/>
    </w:pPr>
    <w:r>
      <w:sym w:font="Symbol" w:char="F0D3"/>
    </w:r>
    <w:r>
      <w:t xml:space="preserve"> 2004 ABB Ltd.</w:t>
    </w:r>
  </w:p>
  <w:p w14:paraId="44A7F30F" w14:textId="77777777" w:rsidR="001E28CA" w:rsidRDefault="001E28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6C5D30" w14:textId="77777777" w:rsidR="0079168C" w:rsidRDefault="0079168C">
      <w:r>
        <w:separator/>
      </w:r>
    </w:p>
  </w:footnote>
  <w:footnote w:type="continuationSeparator" w:id="0">
    <w:p w14:paraId="766F7F9D" w14:textId="77777777" w:rsidR="0079168C" w:rsidRDefault="007916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782"/>
      <w:gridCol w:w="1701"/>
      <w:gridCol w:w="2268"/>
      <w:gridCol w:w="1134"/>
      <w:gridCol w:w="1134"/>
    </w:tblGrid>
    <w:tr w:rsidR="001E28CA" w14:paraId="44A7F2D9" w14:textId="77777777">
      <w:trPr>
        <w:cantSplit/>
        <w:trHeight w:val="550"/>
      </w:trPr>
      <w:tc>
        <w:tcPr>
          <w:tcW w:w="1620" w:type="dxa"/>
        </w:tcPr>
        <w:p w14:paraId="44A7F2D5" w14:textId="6BA02A23" w:rsidR="001E28CA" w:rsidRDefault="007961FC" w:rsidP="006D471B">
          <w:r>
            <w:rPr>
              <w:noProof/>
            </w:rPr>
            <w:drawing>
              <wp:anchor distT="0" distB="0" distL="114300" distR="114300" simplePos="0" relativeHeight="251658240" behindDoc="0" locked="0" layoutInCell="0" allowOverlap="1" wp14:anchorId="44A7F310" wp14:editId="7B4D9D80">
                <wp:simplePos x="0" y="0"/>
                <wp:positionH relativeFrom="column">
                  <wp:posOffset>161925</wp:posOffset>
                </wp:positionH>
                <wp:positionV relativeFrom="paragraph">
                  <wp:posOffset>26035</wp:posOffset>
                </wp:positionV>
                <wp:extent cx="704850" cy="3092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309245"/>
                        </a:xfrm>
                        <a:prstGeom prst="rect">
                          <a:avLst/>
                        </a:prstGeom>
                        <a:noFill/>
                      </pic:spPr>
                    </pic:pic>
                  </a:graphicData>
                </a:graphic>
                <wp14:sizeRelH relativeFrom="page">
                  <wp14:pctWidth>0</wp14:pctWidth>
                </wp14:sizeRelH>
                <wp14:sizeRelV relativeFrom="page">
                  <wp14:pctHeight>0</wp14:pctHeight>
                </wp14:sizeRelV>
              </wp:anchor>
            </w:drawing>
          </w:r>
        </w:p>
      </w:tc>
      <w:tc>
        <w:tcPr>
          <w:tcW w:w="5751" w:type="dxa"/>
          <w:gridSpan w:val="3"/>
          <w:shd w:val="pct5" w:color="auto" w:fill="FFFFFF"/>
        </w:tcPr>
        <w:p w14:paraId="44A7F2D6" w14:textId="77777777" w:rsidR="001E28CA" w:rsidRDefault="001E28CA" w:rsidP="006D471B">
          <w:pPr>
            <w:pStyle w:val="Titel"/>
          </w:pPr>
          <w:r>
            <w:t>ZCRD</w:t>
          </w:r>
        </w:p>
        <w:p w14:paraId="44A7F2D7" w14:textId="77777777" w:rsidR="001E28CA" w:rsidRDefault="001E28CA" w:rsidP="006D471B">
          <w:pPr>
            <w:pStyle w:val="Titel"/>
            <w:tabs>
              <w:tab w:val="center" w:pos="2767"/>
              <w:tab w:val="right" w:pos="5535"/>
            </w:tabs>
          </w:pPr>
          <w:r>
            <w:rPr>
              <w:rFonts w:cs="Arial"/>
              <w:sz w:val="20"/>
            </w:rPr>
            <w:t>Corporate Research</w:t>
          </w:r>
        </w:p>
      </w:tc>
      <w:tc>
        <w:tcPr>
          <w:tcW w:w="2268" w:type="dxa"/>
          <w:gridSpan w:val="2"/>
          <w:tcBorders>
            <w:bottom w:val="nil"/>
          </w:tcBorders>
        </w:tcPr>
        <w:p w14:paraId="44A7F2D8" w14:textId="77777777" w:rsidR="001E28CA" w:rsidRDefault="001E28CA" w:rsidP="006D471B">
          <w:pPr>
            <w:pStyle w:val="Titel"/>
            <w:rPr>
              <w:sz w:val="24"/>
            </w:rPr>
          </w:pPr>
          <w:r>
            <w:t>9ADB004520-003</w:t>
          </w:r>
        </w:p>
      </w:tc>
    </w:tr>
    <w:tr w:rsidR="001E28CA" w14:paraId="44A7F2DF"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00"/>
      </w:trPr>
      <w:tc>
        <w:tcPr>
          <w:tcW w:w="3402" w:type="dxa"/>
          <w:gridSpan w:val="2"/>
          <w:tcBorders>
            <w:top w:val="single" w:sz="6" w:space="0" w:color="auto"/>
            <w:left w:val="single" w:sz="6" w:space="0" w:color="auto"/>
          </w:tcBorders>
        </w:tcPr>
        <w:p w14:paraId="44A7F2DA" w14:textId="77777777" w:rsidR="001E28CA" w:rsidRDefault="001E28CA" w:rsidP="006D471B">
          <w:pPr>
            <w:pStyle w:val="zLabel6p0bL"/>
          </w:pPr>
          <w:r>
            <w:t>Doc. title</w:t>
          </w:r>
        </w:p>
      </w:tc>
      <w:tc>
        <w:tcPr>
          <w:tcW w:w="1701" w:type="dxa"/>
          <w:tcBorders>
            <w:top w:val="single" w:sz="6" w:space="0" w:color="auto"/>
          </w:tcBorders>
        </w:tcPr>
        <w:p w14:paraId="44A7F2DB" w14:textId="77777777" w:rsidR="001E28CA" w:rsidRDefault="001E28CA" w:rsidP="006D471B">
          <w:pPr>
            <w:pStyle w:val="zLabel6p0bL"/>
          </w:pPr>
        </w:p>
      </w:tc>
      <w:tc>
        <w:tcPr>
          <w:tcW w:w="2268" w:type="dxa"/>
          <w:tcBorders>
            <w:top w:val="single" w:sz="6" w:space="0" w:color="auto"/>
          </w:tcBorders>
        </w:tcPr>
        <w:p w14:paraId="44A7F2DC" w14:textId="77777777" w:rsidR="001E28CA" w:rsidRDefault="001E28CA" w:rsidP="006D471B">
          <w:pPr>
            <w:pStyle w:val="zLabel6p0bL"/>
          </w:pPr>
        </w:p>
      </w:tc>
      <w:tc>
        <w:tcPr>
          <w:tcW w:w="1134" w:type="dxa"/>
          <w:tcBorders>
            <w:top w:val="single" w:sz="6" w:space="0" w:color="auto"/>
          </w:tcBorders>
        </w:tcPr>
        <w:p w14:paraId="44A7F2DD" w14:textId="77777777" w:rsidR="001E28CA" w:rsidRDefault="001E28CA" w:rsidP="006D471B">
          <w:pPr>
            <w:pStyle w:val="zLabel6p0bL"/>
          </w:pPr>
          <w:r>
            <w:t>Revision</w:t>
          </w:r>
        </w:p>
      </w:tc>
      <w:tc>
        <w:tcPr>
          <w:tcW w:w="1134" w:type="dxa"/>
          <w:tcBorders>
            <w:top w:val="single" w:sz="6" w:space="0" w:color="auto"/>
            <w:right w:val="single" w:sz="6" w:space="0" w:color="auto"/>
          </w:tcBorders>
        </w:tcPr>
        <w:p w14:paraId="44A7F2DE" w14:textId="77777777" w:rsidR="001E28CA" w:rsidRDefault="001E28CA" w:rsidP="006D471B">
          <w:pPr>
            <w:pStyle w:val="zLabel6p0bL"/>
            <w:jc w:val="right"/>
          </w:pPr>
          <w:r>
            <w:t>Page</w:t>
          </w:r>
        </w:p>
      </w:tc>
    </w:tr>
    <w:tr w:rsidR="001E28CA" w14:paraId="44A7F2E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80"/>
      </w:trPr>
      <w:tc>
        <w:tcPr>
          <w:tcW w:w="3402" w:type="dxa"/>
          <w:gridSpan w:val="2"/>
          <w:tcBorders>
            <w:left w:val="single" w:sz="6" w:space="0" w:color="auto"/>
            <w:bottom w:val="single" w:sz="4" w:space="0" w:color="auto"/>
          </w:tcBorders>
        </w:tcPr>
        <w:p w14:paraId="44A7F2E0" w14:textId="77777777" w:rsidR="001E28CA" w:rsidRDefault="001E28CA" w:rsidP="006D471B">
          <w:pPr>
            <w:pStyle w:val="zField10p2b2aL"/>
          </w:pPr>
          <w:r>
            <w:t>Requirements Specification</w:t>
          </w:r>
        </w:p>
      </w:tc>
      <w:tc>
        <w:tcPr>
          <w:tcW w:w="1701" w:type="dxa"/>
          <w:tcBorders>
            <w:bottom w:val="single" w:sz="4" w:space="0" w:color="auto"/>
          </w:tcBorders>
        </w:tcPr>
        <w:p w14:paraId="44A7F2E1" w14:textId="77777777" w:rsidR="001E28CA" w:rsidRDefault="001E28CA" w:rsidP="006D471B">
          <w:pPr>
            <w:pStyle w:val="zField10p2b2aL"/>
          </w:pPr>
        </w:p>
      </w:tc>
      <w:tc>
        <w:tcPr>
          <w:tcW w:w="2268" w:type="dxa"/>
          <w:tcBorders>
            <w:bottom w:val="single" w:sz="4" w:space="0" w:color="auto"/>
          </w:tcBorders>
        </w:tcPr>
        <w:p w14:paraId="44A7F2E2" w14:textId="77777777" w:rsidR="001E28CA" w:rsidRDefault="001E28CA" w:rsidP="006D471B">
          <w:pPr>
            <w:pStyle w:val="zField10p2b2aL"/>
          </w:pPr>
        </w:p>
      </w:tc>
      <w:tc>
        <w:tcPr>
          <w:tcW w:w="1134" w:type="dxa"/>
          <w:tcBorders>
            <w:bottom w:val="single" w:sz="4" w:space="0" w:color="auto"/>
          </w:tcBorders>
        </w:tcPr>
        <w:p w14:paraId="44A7F2E3" w14:textId="160C1410" w:rsidR="001E28CA" w:rsidRDefault="00DF5AB2" w:rsidP="009535A0">
          <w:pPr>
            <w:pStyle w:val="zField10p2b2aL"/>
          </w:pPr>
          <w:r>
            <w:t>Rev 2</w:t>
          </w:r>
        </w:p>
      </w:tc>
      <w:tc>
        <w:tcPr>
          <w:tcW w:w="1134" w:type="dxa"/>
          <w:tcBorders>
            <w:bottom w:val="single" w:sz="4" w:space="0" w:color="auto"/>
            <w:right w:val="single" w:sz="6" w:space="0" w:color="auto"/>
          </w:tcBorders>
        </w:tcPr>
        <w:p w14:paraId="44A7F2E4" w14:textId="77777777" w:rsidR="001E28CA" w:rsidRDefault="001E28CA" w:rsidP="006D471B">
          <w:pPr>
            <w:pStyle w:val="zField10p2b2aL"/>
            <w:tabs>
              <w:tab w:val="center" w:pos="719"/>
              <w:tab w:val="right" w:pos="1346"/>
            </w:tabs>
            <w:ind w:left="93"/>
            <w:jc w:val="right"/>
          </w:pPr>
          <w:r>
            <w:fldChar w:fldCharType="begin"/>
          </w:r>
          <w:r>
            <w:instrText xml:space="preserve"> PAGE  \* MERGEFORMAT </w:instrText>
          </w:r>
          <w:r>
            <w:fldChar w:fldCharType="separate"/>
          </w:r>
          <w:r w:rsidR="00DF5AB2">
            <w:rPr>
              <w:noProof/>
            </w:rPr>
            <w:t>5</w:t>
          </w:r>
          <w:r>
            <w:fldChar w:fldCharType="end"/>
          </w:r>
          <w:r>
            <w:t>/</w:t>
          </w:r>
          <w:r w:rsidR="0079168C">
            <w:fldChar w:fldCharType="begin"/>
          </w:r>
          <w:r w:rsidR="0079168C">
            <w:instrText xml:space="preserve"> NUMPAGES  \* MERGEFORMAT </w:instrText>
          </w:r>
          <w:r w:rsidR="0079168C">
            <w:fldChar w:fldCharType="separate"/>
          </w:r>
          <w:r w:rsidR="00DF5AB2">
            <w:rPr>
              <w:noProof/>
            </w:rPr>
            <w:t>17</w:t>
          </w:r>
          <w:r w:rsidR="0079168C">
            <w:rPr>
              <w:noProof/>
            </w:rPr>
            <w:fldChar w:fldCharType="end"/>
          </w:r>
        </w:p>
      </w:tc>
    </w:tr>
  </w:tbl>
  <w:p w14:paraId="44A7F2E6" w14:textId="77777777" w:rsidR="001E28CA" w:rsidRPr="00CC21D5" w:rsidRDefault="001E28CA" w:rsidP="00CC21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627"/>
      <w:gridCol w:w="1782"/>
      <w:gridCol w:w="1701"/>
      <w:gridCol w:w="2268"/>
      <w:gridCol w:w="1134"/>
      <w:gridCol w:w="1134"/>
    </w:tblGrid>
    <w:tr w:rsidR="001E28CA" w14:paraId="44A7F2EF" w14:textId="77777777">
      <w:trPr>
        <w:cantSplit/>
        <w:trHeight w:val="550"/>
      </w:trPr>
      <w:tc>
        <w:tcPr>
          <w:tcW w:w="1620" w:type="dxa"/>
          <w:gridSpan w:val="2"/>
        </w:tcPr>
        <w:p w14:paraId="44A7F2EB" w14:textId="38134A10" w:rsidR="001E28CA" w:rsidRPr="008A48A7" w:rsidRDefault="007961FC" w:rsidP="006D471B">
          <w:r>
            <w:rPr>
              <w:noProof/>
            </w:rPr>
            <w:drawing>
              <wp:anchor distT="0" distB="0" distL="114300" distR="114300" simplePos="0" relativeHeight="251657216" behindDoc="0" locked="0" layoutInCell="0" allowOverlap="1" wp14:anchorId="44A7F311" wp14:editId="5F401284">
                <wp:simplePos x="0" y="0"/>
                <wp:positionH relativeFrom="column">
                  <wp:posOffset>161925</wp:posOffset>
                </wp:positionH>
                <wp:positionV relativeFrom="paragraph">
                  <wp:posOffset>26035</wp:posOffset>
                </wp:positionV>
                <wp:extent cx="704850" cy="3092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309245"/>
                        </a:xfrm>
                        <a:prstGeom prst="rect">
                          <a:avLst/>
                        </a:prstGeom>
                        <a:noFill/>
                      </pic:spPr>
                    </pic:pic>
                  </a:graphicData>
                </a:graphic>
                <wp14:sizeRelH relativeFrom="page">
                  <wp14:pctWidth>0</wp14:pctWidth>
                </wp14:sizeRelH>
                <wp14:sizeRelV relativeFrom="page">
                  <wp14:pctHeight>0</wp14:pctHeight>
                </wp14:sizeRelV>
              </wp:anchor>
            </w:drawing>
          </w:r>
        </w:p>
      </w:tc>
      <w:tc>
        <w:tcPr>
          <w:tcW w:w="5751" w:type="dxa"/>
          <w:gridSpan w:val="3"/>
          <w:shd w:val="pct5" w:color="auto" w:fill="FFFFFF"/>
        </w:tcPr>
        <w:p w14:paraId="44A7F2EC" w14:textId="77777777" w:rsidR="001E28CA" w:rsidRPr="008A48A7" w:rsidRDefault="001E28CA" w:rsidP="006D471B">
          <w:pPr>
            <w:pStyle w:val="Titel"/>
          </w:pPr>
          <w:r w:rsidRPr="008A48A7">
            <w:t>ZCRD</w:t>
          </w:r>
        </w:p>
        <w:p w14:paraId="44A7F2ED" w14:textId="77777777" w:rsidR="001E28CA" w:rsidRPr="008A48A7" w:rsidRDefault="001E28CA" w:rsidP="006D471B">
          <w:pPr>
            <w:pStyle w:val="Titel"/>
          </w:pPr>
          <w:r w:rsidRPr="008A48A7">
            <w:rPr>
              <w:rFonts w:cs="Arial"/>
              <w:sz w:val="20"/>
            </w:rPr>
            <w:t>Corporate Research</w:t>
          </w:r>
        </w:p>
      </w:tc>
      <w:tc>
        <w:tcPr>
          <w:tcW w:w="2268" w:type="dxa"/>
          <w:gridSpan w:val="2"/>
          <w:tcBorders>
            <w:bottom w:val="nil"/>
          </w:tcBorders>
        </w:tcPr>
        <w:p w14:paraId="44A7F2EE" w14:textId="77777777" w:rsidR="001E28CA" w:rsidRPr="008A48A7" w:rsidRDefault="001E28CA" w:rsidP="006D471B">
          <w:pPr>
            <w:pStyle w:val="Titel"/>
            <w:rPr>
              <w:sz w:val="24"/>
            </w:rPr>
          </w:pPr>
          <w:r>
            <w:t>9ADB004520-003</w:t>
          </w:r>
        </w:p>
      </w:tc>
    </w:tr>
    <w:tr w:rsidR="001E28CA" w14:paraId="44A7F2F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00"/>
      </w:trPr>
      <w:tc>
        <w:tcPr>
          <w:tcW w:w="3402" w:type="dxa"/>
          <w:gridSpan w:val="3"/>
          <w:tcBorders>
            <w:top w:val="single" w:sz="6" w:space="0" w:color="auto"/>
            <w:left w:val="single" w:sz="6" w:space="0" w:color="auto"/>
          </w:tcBorders>
        </w:tcPr>
        <w:p w14:paraId="44A7F2F0" w14:textId="77777777" w:rsidR="001E28CA" w:rsidRPr="008A48A7" w:rsidRDefault="001E28CA" w:rsidP="006D471B">
          <w:pPr>
            <w:pStyle w:val="zLabel6p0bL"/>
            <w:spacing w:before="60" w:after="60"/>
          </w:pPr>
          <w:r w:rsidRPr="008A48A7">
            <w:t>Issued by department</w:t>
          </w:r>
        </w:p>
      </w:tc>
      <w:tc>
        <w:tcPr>
          <w:tcW w:w="1701" w:type="dxa"/>
          <w:tcBorders>
            <w:top w:val="single" w:sz="6" w:space="0" w:color="auto"/>
          </w:tcBorders>
        </w:tcPr>
        <w:p w14:paraId="44A7F2F1" w14:textId="77777777" w:rsidR="001E28CA" w:rsidRPr="008A48A7" w:rsidRDefault="001E28CA" w:rsidP="006D471B">
          <w:pPr>
            <w:pStyle w:val="zLabel6p0bL"/>
            <w:spacing w:before="60" w:after="60"/>
          </w:pPr>
          <w:r w:rsidRPr="008A48A7">
            <w:t>Last edit date</w:t>
          </w:r>
        </w:p>
      </w:tc>
      <w:tc>
        <w:tcPr>
          <w:tcW w:w="2268" w:type="dxa"/>
          <w:tcBorders>
            <w:top w:val="single" w:sz="6" w:space="0" w:color="auto"/>
          </w:tcBorders>
        </w:tcPr>
        <w:p w14:paraId="44A7F2F2" w14:textId="77777777" w:rsidR="001E28CA" w:rsidRPr="008A48A7" w:rsidRDefault="001E28CA" w:rsidP="006D471B">
          <w:pPr>
            <w:pStyle w:val="zLabel6p0bL"/>
            <w:spacing w:before="60" w:after="60"/>
          </w:pPr>
          <w:r w:rsidRPr="008A48A7">
            <w:t>Lang.</w:t>
          </w:r>
        </w:p>
      </w:tc>
      <w:tc>
        <w:tcPr>
          <w:tcW w:w="1134" w:type="dxa"/>
          <w:tcBorders>
            <w:top w:val="single" w:sz="6" w:space="0" w:color="auto"/>
          </w:tcBorders>
        </w:tcPr>
        <w:p w14:paraId="44A7F2F3" w14:textId="77777777" w:rsidR="001E28CA" w:rsidRPr="008A48A7" w:rsidRDefault="001E28CA" w:rsidP="006D471B">
          <w:pPr>
            <w:pStyle w:val="zLabel6p0bL"/>
            <w:spacing w:before="60" w:after="60"/>
          </w:pPr>
          <w:r w:rsidRPr="008A48A7">
            <w:t>Revision</w:t>
          </w:r>
        </w:p>
      </w:tc>
      <w:tc>
        <w:tcPr>
          <w:tcW w:w="1134" w:type="dxa"/>
          <w:tcBorders>
            <w:top w:val="single" w:sz="6" w:space="0" w:color="auto"/>
            <w:right w:val="single" w:sz="6" w:space="0" w:color="auto"/>
          </w:tcBorders>
        </w:tcPr>
        <w:p w14:paraId="44A7F2F4" w14:textId="77777777" w:rsidR="001E28CA" w:rsidRPr="008A48A7" w:rsidRDefault="001E28CA" w:rsidP="006D471B">
          <w:pPr>
            <w:pStyle w:val="zLabel6p0bL"/>
            <w:spacing w:before="60" w:after="60"/>
            <w:jc w:val="right"/>
          </w:pPr>
          <w:r w:rsidRPr="008A48A7">
            <w:t>Page</w:t>
          </w:r>
        </w:p>
      </w:tc>
    </w:tr>
    <w:tr w:rsidR="001E28CA" w14:paraId="44A7F2FB"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80"/>
      </w:trPr>
      <w:tc>
        <w:tcPr>
          <w:tcW w:w="3402" w:type="dxa"/>
          <w:gridSpan w:val="3"/>
          <w:tcBorders>
            <w:left w:val="single" w:sz="6" w:space="0" w:color="auto"/>
          </w:tcBorders>
        </w:tcPr>
        <w:p w14:paraId="44A7F2F6" w14:textId="77777777" w:rsidR="001E28CA" w:rsidRPr="008A48A7" w:rsidRDefault="001E28CA" w:rsidP="002340D3">
          <w:pPr>
            <w:pStyle w:val="zField10p2b2aL"/>
          </w:pPr>
          <w:r w:rsidRPr="008A48A7">
            <w:t>ZCRD</w:t>
          </w:r>
          <w:r>
            <w:t>/CH</w:t>
          </w:r>
          <w:r w:rsidRPr="008A48A7">
            <w:t>/</w:t>
          </w:r>
          <w:r>
            <w:t>C1</w:t>
          </w:r>
        </w:p>
      </w:tc>
      <w:tc>
        <w:tcPr>
          <w:tcW w:w="1701" w:type="dxa"/>
        </w:tcPr>
        <w:p w14:paraId="44A7F2F7" w14:textId="229E4587" w:rsidR="001E28CA" w:rsidRPr="008A48A7" w:rsidRDefault="001E28CA" w:rsidP="002340D3">
          <w:pPr>
            <w:pStyle w:val="zField10p2b2aL"/>
          </w:pPr>
          <w:r w:rsidRPr="008A48A7">
            <w:t>20</w:t>
          </w:r>
          <w:r>
            <w:t>13</w:t>
          </w:r>
          <w:r w:rsidRPr="008A48A7">
            <w:t>-</w:t>
          </w:r>
          <w:r w:rsidR="0075362B">
            <w:t>12-12</w:t>
          </w:r>
        </w:p>
      </w:tc>
      <w:tc>
        <w:tcPr>
          <w:tcW w:w="2268" w:type="dxa"/>
        </w:tcPr>
        <w:p w14:paraId="44A7F2F8" w14:textId="77777777" w:rsidR="001E28CA" w:rsidRPr="008A48A7" w:rsidRDefault="001E28CA" w:rsidP="006D471B">
          <w:pPr>
            <w:pStyle w:val="zField10p2b2aL"/>
          </w:pPr>
          <w:r w:rsidRPr="008A48A7">
            <w:t>en</w:t>
          </w:r>
        </w:p>
      </w:tc>
      <w:tc>
        <w:tcPr>
          <w:tcW w:w="1134" w:type="dxa"/>
        </w:tcPr>
        <w:p w14:paraId="44A7F2F9" w14:textId="387F9EAA" w:rsidR="001E28CA" w:rsidRPr="008A48A7" w:rsidRDefault="0075362B" w:rsidP="006D471B">
          <w:pPr>
            <w:pStyle w:val="zField10p2b2aL"/>
          </w:pPr>
          <w:r>
            <w:t>Rev 2</w:t>
          </w:r>
        </w:p>
      </w:tc>
      <w:tc>
        <w:tcPr>
          <w:tcW w:w="1134" w:type="dxa"/>
          <w:tcBorders>
            <w:right w:val="single" w:sz="6" w:space="0" w:color="auto"/>
          </w:tcBorders>
        </w:tcPr>
        <w:p w14:paraId="44A7F2FA" w14:textId="77777777" w:rsidR="001E28CA" w:rsidRPr="008A48A7" w:rsidRDefault="001E28CA" w:rsidP="006D471B">
          <w:pPr>
            <w:pStyle w:val="zField10p2b2aL"/>
            <w:tabs>
              <w:tab w:val="center" w:pos="719"/>
              <w:tab w:val="right" w:pos="1346"/>
            </w:tabs>
            <w:ind w:left="93"/>
            <w:jc w:val="right"/>
          </w:pPr>
          <w:r w:rsidRPr="008A48A7">
            <w:fldChar w:fldCharType="begin"/>
          </w:r>
          <w:r w:rsidRPr="008A48A7">
            <w:instrText xml:space="preserve"> PAGE  \* MERGEFORMAT </w:instrText>
          </w:r>
          <w:r w:rsidRPr="008A48A7">
            <w:fldChar w:fldCharType="separate"/>
          </w:r>
          <w:r w:rsidR="00DF5AB2">
            <w:rPr>
              <w:noProof/>
            </w:rPr>
            <w:t>1</w:t>
          </w:r>
          <w:r w:rsidRPr="008A48A7">
            <w:fldChar w:fldCharType="end"/>
          </w:r>
          <w:r w:rsidRPr="008A48A7">
            <w:t>/</w:t>
          </w:r>
          <w:r w:rsidR="0079168C">
            <w:fldChar w:fldCharType="begin"/>
          </w:r>
          <w:r w:rsidR="0079168C">
            <w:instrText xml:space="preserve"> NUMPAGES  \* MERGEFORMAT </w:instrText>
          </w:r>
          <w:r w:rsidR="0079168C">
            <w:fldChar w:fldCharType="separate"/>
          </w:r>
          <w:r w:rsidR="00DF5AB2">
            <w:rPr>
              <w:noProof/>
            </w:rPr>
            <w:t>17</w:t>
          </w:r>
          <w:r w:rsidR="0079168C">
            <w:rPr>
              <w:noProof/>
            </w:rPr>
            <w:fldChar w:fldCharType="end"/>
          </w:r>
        </w:p>
      </w:tc>
    </w:tr>
    <w:tr w:rsidR="001E28CA" w14:paraId="44A7F300"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80"/>
      </w:trPr>
      <w:tc>
        <w:tcPr>
          <w:tcW w:w="993" w:type="dxa"/>
          <w:tcBorders>
            <w:top w:val="single" w:sz="6" w:space="0" w:color="auto"/>
            <w:left w:val="single" w:sz="6" w:space="0" w:color="auto"/>
            <w:bottom w:val="single" w:sz="6" w:space="0" w:color="auto"/>
          </w:tcBorders>
        </w:tcPr>
        <w:p w14:paraId="44A7F2FC" w14:textId="77777777" w:rsidR="001E28CA" w:rsidRPr="008A48A7" w:rsidRDefault="001E28CA" w:rsidP="006D471B">
          <w:pPr>
            <w:pStyle w:val="zLabel6p0bL"/>
            <w:spacing w:before="60" w:after="60"/>
          </w:pPr>
          <w:r w:rsidRPr="008A48A7">
            <w:t>Doc. title</w:t>
          </w:r>
        </w:p>
      </w:tc>
      <w:tc>
        <w:tcPr>
          <w:tcW w:w="4110" w:type="dxa"/>
          <w:gridSpan w:val="3"/>
          <w:tcBorders>
            <w:top w:val="single" w:sz="6" w:space="0" w:color="auto"/>
            <w:bottom w:val="single" w:sz="6" w:space="0" w:color="auto"/>
          </w:tcBorders>
        </w:tcPr>
        <w:p w14:paraId="44A7F2FD" w14:textId="77777777" w:rsidR="001E28CA" w:rsidRPr="008A48A7" w:rsidRDefault="001E28CA" w:rsidP="0069578E">
          <w:pPr>
            <w:pStyle w:val="zField10p2b2aL"/>
          </w:pPr>
          <w:r>
            <w:t>Requirements Specification</w:t>
          </w:r>
        </w:p>
      </w:tc>
      <w:tc>
        <w:tcPr>
          <w:tcW w:w="2268" w:type="dxa"/>
          <w:tcBorders>
            <w:top w:val="single" w:sz="6" w:space="0" w:color="auto"/>
            <w:bottom w:val="single" w:sz="6" w:space="0" w:color="auto"/>
          </w:tcBorders>
        </w:tcPr>
        <w:p w14:paraId="44A7F2FE" w14:textId="77777777" w:rsidR="001E28CA" w:rsidRPr="008A48A7" w:rsidRDefault="001E28CA" w:rsidP="006D471B">
          <w:pPr>
            <w:pStyle w:val="zLabel6p0bL"/>
            <w:spacing w:before="60" w:after="60"/>
          </w:pPr>
          <w:r w:rsidRPr="008A48A7">
            <w:t>Status of document</w:t>
          </w:r>
        </w:p>
      </w:tc>
      <w:tc>
        <w:tcPr>
          <w:tcW w:w="2268" w:type="dxa"/>
          <w:gridSpan w:val="2"/>
          <w:tcBorders>
            <w:top w:val="single" w:sz="6" w:space="0" w:color="auto"/>
            <w:bottom w:val="single" w:sz="6" w:space="0" w:color="auto"/>
            <w:right w:val="single" w:sz="6" w:space="0" w:color="auto"/>
          </w:tcBorders>
        </w:tcPr>
        <w:p w14:paraId="44A7F2FF" w14:textId="77777777" w:rsidR="001E28CA" w:rsidRPr="008A48A7" w:rsidRDefault="001E28CA" w:rsidP="006D471B">
          <w:pPr>
            <w:pStyle w:val="zField10p2b2aL"/>
          </w:pPr>
          <w:r w:rsidRPr="008A48A7">
            <w:t>Draft</w:t>
          </w:r>
        </w:p>
      </w:tc>
    </w:tr>
    <w:tr w:rsidR="001E28CA" w14:paraId="44A7F305"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993" w:type="dxa"/>
          <w:tcBorders>
            <w:left w:val="single" w:sz="6" w:space="0" w:color="auto"/>
          </w:tcBorders>
        </w:tcPr>
        <w:p w14:paraId="44A7F301" w14:textId="77777777" w:rsidR="001E28CA" w:rsidRPr="008A48A7" w:rsidRDefault="001E28CA" w:rsidP="006D471B">
          <w:pPr>
            <w:pStyle w:val="zLabel6p0bL"/>
            <w:spacing w:before="60" w:after="60"/>
          </w:pPr>
          <w:r w:rsidRPr="008A48A7">
            <w:t>Project name/ID</w:t>
          </w:r>
        </w:p>
      </w:tc>
      <w:tc>
        <w:tcPr>
          <w:tcW w:w="4110" w:type="dxa"/>
          <w:gridSpan w:val="3"/>
        </w:tcPr>
        <w:p w14:paraId="44A7F302" w14:textId="77777777" w:rsidR="001E28CA" w:rsidRPr="008A48A7" w:rsidRDefault="001E28CA" w:rsidP="002340D3">
          <w:pPr>
            <w:pStyle w:val="zField10p2b2aL"/>
          </w:pPr>
          <w:r w:rsidRPr="00A31342">
            <w:t>Cloud Tracking and  Solar Forecasting for PV Power Prediction</w:t>
          </w:r>
          <w:r w:rsidRPr="008A48A7">
            <w:t xml:space="preserve"> /</w:t>
          </w:r>
          <w:r w:rsidRPr="00CD41BA">
            <w:rPr>
              <w:color w:val="000000"/>
              <w:kern w:val="24"/>
            </w:rPr>
            <w:t xml:space="preserve"> </w:t>
          </w:r>
          <w:r w:rsidRPr="002340D3">
            <w:t>21174</w:t>
          </w:r>
        </w:p>
      </w:tc>
      <w:tc>
        <w:tcPr>
          <w:tcW w:w="2268" w:type="dxa"/>
        </w:tcPr>
        <w:p w14:paraId="44A7F303" w14:textId="77777777" w:rsidR="001E28CA" w:rsidRPr="008A48A7" w:rsidRDefault="001E28CA" w:rsidP="006D471B">
          <w:pPr>
            <w:pStyle w:val="zLabel6p0bL"/>
            <w:spacing w:before="60" w:after="60"/>
          </w:pPr>
          <w:r w:rsidRPr="008A48A7">
            <w:t>Approved on</w:t>
          </w:r>
        </w:p>
      </w:tc>
      <w:tc>
        <w:tcPr>
          <w:tcW w:w="2268" w:type="dxa"/>
          <w:gridSpan w:val="2"/>
          <w:tcBorders>
            <w:right w:val="single" w:sz="6" w:space="0" w:color="auto"/>
          </w:tcBorders>
        </w:tcPr>
        <w:p w14:paraId="44A7F304" w14:textId="77777777" w:rsidR="001E28CA" w:rsidRPr="008A48A7" w:rsidRDefault="001E28CA" w:rsidP="006D471B">
          <w:pPr>
            <w:pStyle w:val="zField10p2b2aL"/>
          </w:pPr>
          <w:r w:rsidRPr="008A48A7">
            <w:t>&lt;</w:t>
          </w:r>
          <w:proofErr w:type="spellStart"/>
          <w:r w:rsidRPr="008A48A7">
            <w:t>yyyy</w:t>
          </w:r>
          <w:proofErr w:type="spellEnd"/>
          <w:r w:rsidRPr="008A48A7">
            <w:t>-mm-</w:t>
          </w:r>
          <w:proofErr w:type="spellStart"/>
          <w:r w:rsidRPr="008A48A7">
            <w:t>dd</w:t>
          </w:r>
          <w:proofErr w:type="spellEnd"/>
          <w:r w:rsidRPr="008A48A7">
            <w:t>&gt;</w:t>
          </w:r>
        </w:p>
      </w:tc>
    </w:tr>
    <w:tr w:rsidR="001E28CA" w14:paraId="44A7F30A"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993" w:type="dxa"/>
          <w:tcBorders>
            <w:top w:val="single" w:sz="6" w:space="0" w:color="auto"/>
            <w:left w:val="single" w:sz="6" w:space="0" w:color="auto"/>
            <w:bottom w:val="single" w:sz="6" w:space="0" w:color="auto"/>
          </w:tcBorders>
        </w:tcPr>
        <w:p w14:paraId="44A7F306" w14:textId="77777777" w:rsidR="001E28CA" w:rsidRPr="008A48A7" w:rsidRDefault="001E28CA" w:rsidP="006D471B">
          <w:pPr>
            <w:pStyle w:val="zLabel6p0bL"/>
            <w:spacing w:before="60" w:after="60"/>
          </w:pPr>
          <w:r w:rsidRPr="008A48A7">
            <w:t>Creator name</w:t>
          </w:r>
        </w:p>
      </w:tc>
      <w:tc>
        <w:tcPr>
          <w:tcW w:w="4110" w:type="dxa"/>
          <w:gridSpan w:val="3"/>
          <w:tcBorders>
            <w:top w:val="single" w:sz="6" w:space="0" w:color="auto"/>
            <w:bottom w:val="single" w:sz="6" w:space="0" w:color="auto"/>
          </w:tcBorders>
        </w:tcPr>
        <w:p w14:paraId="44A7F307" w14:textId="77777777" w:rsidR="001E28CA" w:rsidRPr="008A48A7" w:rsidRDefault="001E28CA" w:rsidP="006D471B">
          <w:pPr>
            <w:pStyle w:val="zField10p2b2aL"/>
          </w:pPr>
          <w:r>
            <w:t>Luis Dominguez</w:t>
          </w:r>
        </w:p>
      </w:tc>
      <w:tc>
        <w:tcPr>
          <w:tcW w:w="2268" w:type="dxa"/>
          <w:tcBorders>
            <w:top w:val="single" w:sz="6" w:space="0" w:color="auto"/>
            <w:bottom w:val="single" w:sz="6" w:space="0" w:color="auto"/>
          </w:tcBorders>
        </w:tcPr>
        <w:p w14:paraId="44A7F308" w14:textId="77777777" w:rsidR="001E28CA" w:rsidRPr="008A48A7" w:rsidRDefault="001E28CA" w:rsidP="006D471B">
          <w:pPr>
            <w:pStyle w:val="zLabel6p0bL"/>
            <w:spacing w:before="60" w:after="60"/>
          </w:pPr>
          <w:r w:rsidRPr="008A48A7">
            <w:t>Approved by</w:t>
          </w:r>
        </w:p>
      </w:tc>
      <w:tc>
        <w:tcPr>
          <w:tcW w:w="2268" w:type="dxa"/>
          <w:gridSpan w:val="2"/>
          <w:tcBorders>
            <w:top w:val="single" w:sz="6" w:space="0" w:color="auto"/>
            <w:bottom w:val="single" w:sz="6" w:space="0" w:color="auto"/>
            <w:right w:val="single" w:sz="6" w:space="0" w:color="auto"/>
          </w:tcBorders>
        </w:tcPr>
        <w:p w14:paraId="44A7F309" w14:textId="77777777" w:rsidR="001E28CA" w:rsidRPr="008A48A7" w:rsidRDefault="001E28CA" w:rsidP="006D471B">
          <w:pPr>
            <w:pStyle w:val="zField10p2b2aL"/>
          </w:pPr>
          <w:r w:rsidRPr="008A48A7">
            <w:t>&lt; Name(s) &gt;</w:t>
          </w:r>
        </w:p>
      </w:tc>
    </w:tr>
  </w:tbl>
  <w:p w14:paraId="44A7F30B" w14:textId="77777777" w:rsidR="001E28CA" w:rsidRPr="00CC21D5" w:rsidRDefault="001E28CA" w:rsidP="002A6192">
    <w:pPr>
      <w:pStyle w:val="zLabel6p0bL"/>
    </w:pPr>
    <w:r>
      <w:t>9ADB000153-006_</w:t>
    </w:r>
    <w:r w:rsidR="0079168C">
      <w:fldChar w:fldCharType="begin"/>
    </w:r>
    <w:r w:rsidR="0079168C">
      <w:instrText xml:space="preserve"> FILENAME   \* MERGEFORMAT </w:instrText>
    </w:r>
    <w:r w:rsidR="0079168C">
      <w:fldChar w:fldCharType="separate"/>
    </w:r>
    <w:r>
      <w:rPr>
        <w:noProof/>
      </w:rPr>
      <w:t>Document7</w:t>
    </w:r>
    <w:r w:rsidR="0079168C">
      <w:rPr>
        <w:noProof/>
      </w:rPr>
      <w:fldChar w:fldCharType="end"/>
    </w:r>
    <w:r>
      <w:t xml:space="preserve"> Rev 1.00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6380908"/>
    <w:lvl w:ilvl="0">
      <w:start w:val="1"/>
      <w:numFmt w:val="bullet"/>
      <w:pStyle w:val="Bullet1"/>
      <w:lvlText w:val=""/>
      <w:lvlJc w:val="left"/>
      <w:pPr>
        <w:tabs>
          <w:tab w:val="num" w:pos="643"/>
        </w:tabs>
        <w:ind w:left="643" w:hanging="360"/>
      </w:pPr>
      <w:rPr>
        <w:rFonts w:ascii="Symbol" w:hAnsi="Symbol" w:hint="default"/>
      </w:rPr>
    </w:lvl>
  </w:abstractNum>
  <w:abstractNum w:abstractNumId="1">
    <w:nsid w:val="06004EC7"/>
    <w:multiLevelType w:val="singleLevel"/>
    <w:tmpl w:val="4CACE4F8"/>
    <w:lvl w:ilvl="0">
      <w:start w:val="1"/>
      <w:numFmt w:val="decimal"/>
      <w:pStyle w:val="Reference"/>
      <w:lvlText w:val="[%1]"/>
      <w:lvlJc w:val="left"/>
      <w:pPr>
        <w:tabs>
          <w:tab w:val="num" w:pos="360"/>
        </w:tabs>
        <w:ind w:left="360" w:hanging="360"/>
      </w:pPr>
    </w:lvl>
  </w:abstractNum>
  <w:abstractNum w:abstractNumId="2">
    <w:nsid w:val="18FE750D"/>
    <w:multiLevelType w:val="singleLevel"/>
    <w:tmpl w:val="DEC27CAE"/>
    <w:lvl w:ilvl="0">
      <w:start w:val="1"/>
      <w:numFmt w:val="bullet"/>
      <w:pStyle w:val="Hyphen"/>
      <w:lvlText w:val=""/>
      <w:lvlJc w:val="left"/>
      <w:pPr>
        <w:tabs>
          <w:tab w:val="num" w:pos="360"/>
        </w:tabs>
        <w:ind w:left="360" w:hanging="360"/>
      </w:pPr>
      <w:rPr>
        <w:rFonts w:ascii="Symbol" w:hAnsi="Symbol" w:hint="default"/>
      </w:rPr>
    </w:lvl>
  </w:abstractNum>
  <w:abstractNum w:abstractNumId="3">
    <w:nsid w:val="19213BED"/>
    <w:multiLevelType w:val="hybridMultilevel"/>
    <w:tmpl w:val="4F9C7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2A1AFF"/>
    <w:multiLevelType w:val="singleLevel"/>
    <w:tmpl w:val="0C090001"/>
    <w:lvl w:ilvl="0">
      <w:start w:val="1"/>
      <w:numFmt w:val="bullet"/>
      <w:pStyle w:val="BulletIndent"/>
      <w:lvlText w:val=""/>
      <w:lvlJc w:val="left"/>
      <w:pPr>
        <w:tabs>
          <w:tab w:val="num" w:pos="360"/>
        </w:tabs>
        <w:ind w:left="360" w:hanging="360"/>
      </w:pPr>
      <w:rPr>
        <w:rFonts w:ascii="Symbol" w:hAnsi="Symbol" w:hint="default"/>
      </w:rPr>
    </w:lvl>
  </w:abstractNum>
  <w:abstractNum w:abstractNumId="5">
    <w:nsid w:val="378A6EE9"/>
    <w:multiLevelType w:val="multilevel"/>
    <w:tmpl w:val="90603F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7">
    <w:nsid w:val="6E19107E"/>
    <w:multiLevelType w:val="singleLevel"/>
    <w:tmpl w:val="E466B03A"/>
    <w:lvl w:ilvl="0">
      <w:start w:val="1"/>
      <w:numFmt w:val="bullet"/>
      <w:pStyle w:val="ListBullet3"/>
      <w:lvlText w:val=""/>
      <w:lvlJc w:val="left"/>
      <w:pPr>
        <w:tabs>
          <w:tab w:val="num" w:pos="1224"/>
        </w:tabs>
        <w:ind w:left="1224" w:hanging="403"/>
      </w:pPr>
      <w:rPr>
        <w:rFonts w:ascii="Symbol" w:hAnsi="Symbol" w:hint="default"/>
        <w:sz w:val="16"/>
      </w:rPr>
    </w:lvl>
  </w:abstractNum>
  <w:abstractNum w:abstractNumId="8">
    <w:nsid w:val="78F80F4A"/>
    <w:multiLevelType w:val="hybridMultilevel"/>
    <w:tmpl w:val="1FE880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7"/>
  </w:num>
  <w:num w:numId="6">
    <w:abstractNumId w:val="4"/>
  </w:num>
  <w:num w:numId="7">
    <w:abstractNumId w:val="6"/>
  </w:num>
  <w:num w:numId="8">
    <w:abstractNumId w:val="3"/>
  </w:num>
  <w:num w:numId="9">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3972"/>
    <w:rsid w:val="000077C4"/>
    <w:rsid w:val="00024DC6"/>
    <w:rsid w:val="00034818"/>
    <w:rsid w:val="000D276C"/>
    <w:rsid w:val="000F6466"/>
    <w:rsid w:val="001340B9"/>
    <w:rsid w:val="0014295E"/>
    <w:rsid w:val="0014634B"/>
    <w:rsid w:val="00183209"/>
    <w:rsid w:val="001B72B0"/>
    <w:rsid w:val="001E28CA"/>
    <w:rsid w:val="0023132C"/>
    <w:rsid w:val="002340D3"/>
    <w:rsid w:val="00234885"/>
    <w:rsid w:val="00256C31"/>
    <w:rsid w:val="00273FC6"/>
    <w:rsid w:val="00297A63"/>
    <w:rsid w:val="002A6192"/>
    <w:rsid w:val="002E44EA"/>
    <w:rsid w:val="002F0203"/>
    <w:rsid w:val="002F3706"/>
    <w:rsid w:val="003010C0"/>
    <w:rsid w:val="0035040E"/>
    <w:rsid w:val="00395EE8"/>
    <w:rsid w:val="00421D76"/>
    <w:rsid w:val="00472209"/>
    <w:rsid w:val="00477693"/>
    <w:rsid w:val="0048781F"/>
    <w:rsid w:val="00492B02"/>
    <w:rsid w:val="004D050B"/>
    <w:rsid w:val="004E3363"/>
    <w:rsid w:val="00523478"/>
    <w:rsid w:val="00523B4A"/>
    <w:rsid w:val="00595324"/>
    <w:rsid w:val="005B53A5"/>
    <w:rsid w:val="005D4049"/>
    <w:rsid w:val="00605425"/>
    <w:rsid w:val="00620AA7"/>
    <w:rsid w:val="00633972"/>
    <w:rsid w:val="00643D81"/>
    <w:rsid w:val="00655B69"/>
    <w:rsid w:val="00676B48"/>
    <w:rsid w:val="0069578E"/>
    <w:rsid w:val="006B6796"/>
    <w:rsid w:val="006D471B"/>
    <w:rsid w:val="00712B53"/>
    <w:rsid w:val="0072242D"/>
    <w:rsid w:val="00736FA7"/>
    <w:rsid w:val="0075362B"/>
    <w:rsid w:val="0079168C"/>
    <w:rsid w:val="007961FC"/>
    <w:rsid w:val="007D0407"/>
    <w:rsid w:val="007D2414"/>
    <w:rsid w:val="007F7137"/>
    <w:rsid w:val="008812EC"/>
    <w:rsid w:val="00881C8F"/>
    <w:rsid w:val="00892C29"/>
    <w:rsid w:val="008A48A7"/>
    <w:rsid w:val="008F3ED1"/>
    <w:rsid w:val="009259B2"/>
    <w:rsid w:val="009328EB"/>
    <w:rsid w:val="009535A0"/>
    <w:rsid w:val="00957BFD"/>
    <w:rsid w:val="00965108"/>
    <w:rsid w:val="0099716E"/>
    <w:rsid w:val="0099757A"/>
    <w:rsid w:val="009B40AB"/>
    <w:rsid w:val="009B7F57"/>
    <w:rsid w:val="009E6326"/>
    <w:rsid w:val="00A13CB7"/>
    <w:rsid w:val="00A53182"/>
    <w:rsid w:val="00AB0752"/>
    <w:rsid w:val="00AE68D9"/>
    <w:rsid w:val="00B40315"/>
    <w:rsid w:val="00B46DC0"/>
    <w:rsid w:val="00B53AC4"/>
    <w:rsid w:val="00B73C99"/>
    <w:rsid w:val="00B97E8F"/>
    <w:rsid w:val="00BA512B"/>
    <w:rsid w:val="00BC361B"/>
    <w:rsid w:val="00BF02CD"/>
    <w:rsid w:val="00BF0EC6"/>
    <w:rsid w:val="00C22551"/>
    <w:rsid w:val="00C37D43"/>
    <w:rsid w:val="00CC21D5"/>
    <w:rsid w:val="00CC5BD2"/>
    <w:rsid w:val="00CD41BA"/>
    <w:rsid w:val="00CE2958"/>
    <w:rsid w:val="00D23BC6"/>
    <w:rsid w:val="00D43125"/>
    <w:rsid w:val="00D57602"/>
    <w:rsid w:val="00D811F2"/>
    <w:rsid w:val="00DA7FDC"/>
    <w:rsid w:val="00DD2A14"/>
    <w:rsid w:val="00DE3E11"/>
    <w:rsid w:val="00DF1AEE"/>
    <w:rsid w:val="00DF5AB2"/>
    <w:rsid w:val="00E37CCE"/>
    <w:rsid w:val="00E45F25"/>
    <w:rsid w:val="00E570BA"/>
    <w:rsid w:val="00E67160"/>
    <w:rsid w:val="00E70747"/>
    <w:rsid w:val="00E75312"/>
    <w:rsid w:val="00ED64DA"/>
    <w:rsid w:val="00FA0242"/>
    <w:rsid w:val="00FA39D8"/>
    <w:rsid w:val="00FD6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A7F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
    <w:qFormat/>
    <w:pPr>
      <w:keepNext/>
      <w:numPr>
        <w:numId w:val="3"/>
      </w:numPr>
      <w:spacing w:before="360" w:after="120"/>
      <w:ind w:right="113"/>
      <w:outlineLvl w:val="0"/>
    </w:pPr>
    <w:rPr>
      <w:rFonts w:ascii="Arial" w:hAnsi="Arial"/>
      <w:b/>
      <w:caps/>
      <w:noProof/>
      <w:kern w:val="28"/>
      <w:sz w:val="24"/>
    </w:rPr>
  </w:style>
  <w:style w:type="paragraph" w:styleId="Heading2">
    <w:name w:val="heading 2"/>
    <w:basedOn w:val="Normal"/>
    <w:next w:val="Body"/>
    <w:qFormat/>
    <w:pPr>
      <w:numPr>
        <w:ilvl w:val="1"/>
        <w:numId w:val="3"/>
      </w:numPr>
      <w:spacing w:before="120" w:after="120"/>
      <w:outlineLvl w:val="1"/>
    </w:pPr>
    <w:rPr>
      <w:rFonts w:ascii="Helvetica" w:hAnsi="Helvetica"/>
      <w:b/>
      <w:sz w:val="22"/>
    </w:rPr>
  </w:style>
  <w:style w:type="paragraph" w:styleId="Heading3">
    <w:name w:val="heading 3"/>
    <w:basedOn w:val="Normal"/>
    <w:next w:val="Body"/>
    <w:qFormat/>
    <w:pPr>
      <w:keepNext/>
      <w:numPr>
        <w:ilvl w:val="2"/>
        <w:numId w:val="3"/>
      </w:numPr>
      <w:tabs>
        <w:tab w:val="left" w:pos="629"/>
        <w:tab w:val="left" w:pos="1843"/>
      </w:tabs>
      <w:spacing w:before="180" w:after="60" w:line="240" w:lineRule="exact"/>
      <w:outlineLvl w:val="2"/>
    </w:pPr>
    <w:rPr>
      <w:rFonts w:ascii="Arial" w:hAnsi="Arial"/>
      <w:b/>
      <w:sz w:val="22"/>
    </w:rPr>
  </w:style>
  <w:style w:type="paragraph" w:styleId="Heading4">
    <w:name w:val="heading 4"/>
    <w:basedOn w:val="Normal"/>
    <w:next w:val="Body"/>
    <w:qFormat/>
    <w:pPr>
      <w:numPr>
        <w:ilvl w:val="3"/>
        <w:numId w:val="3"/>
      </w:numPr>
      <w:tabs>
        <w:tab w:val="left" w:pos="720"/>
      </w:tabs>
      <w:spacing w:before="240" w:after="120"/>
      <w:ind w:right="115"/>
      <w:outlineLvl w:val="3"/>
    </w:pPr>
    <w:rPr>
      <w:rFonts w:ascii="Arial" w:hAnsi="Arial"/>
      <w:b/>
      <w:noProof/>
    </w:rPr>
  </w:style>
  <w:style w:type="paragraph" w:styleId="Heading5">
    <w:name w:val="heading 5"/>
    <w:basedOn w:val="Normal"/>
    <w:next w:val="Body"/>
    <w:qFormat/>
    <w:pPr>
      <w:numPr>
        <w:ilvl w:val="4"/>
        <w:numId w:val="3"/>
      </w:numPr>
      <w:tabs>
        <w:tab w:val="clear" w:pos="1008"/>
        <w:tab w:val="num" w:pos="900"/>
      </w:tabs>
      <w:spacing w:before="240" w:after="60" w:line="240" w:lineRule="exact"/>
      <w:ind w:left="900" w:right="284" w:hanging="900"/>
      <w:outlineLvl w:val="4"/>
    </w:pPr>
    <w:rPr>
      <w:rFonts w:ascii="Arial" w:hAnsi="Arial"/>
      <w:b/>
      <w:lang w:val="de-DE"/>
    </w:rPr>
  </w:style>
  <w:style w:type="paragraph" w:styleId="Heading9">
    <w:name w:val="heading 9"/>
    <w:basedOn w:val="Normal"/>
    <w:next w:val="Normal"/>
    <w:qFormat/>
    <w:pPr>
      <w:spacing w:before="240" w:after="60" w:line="280" w:lineRule="exact"/>
      <w:ind w:left="709"/>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pPr>
      <w:spacing w:before="120" w:line="280" w:lineRule="atLeast"/>
      <w:ind w:left="709"/>
    </w:pPr>
    <w:rPr>
      <w:rFonts w:ascii="Arial" w:hAnsi="Arial"/>
      <w:sz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FootnoteText">
    <w:name w:val="footnote text"/>
    <w:basedOn w:val="Normal"/>
    <w:semiHidden/>
    <w:pPr>
      <w:ind w:left="170" w:right="57" w:hanging="113"/>
    </w:pPr>
    <w:rPr>
      <w:rFonts w:ascii="Arial" w:hAnsi="Arial"/>
      <w:lang w:val="de-DE"/>
    </w:rPr>
  </w:style>
  <w:style w:type="paragraph" w:customStyle="1" w:styleId="Titel">
    <w:name w:val="Titel"/>
    <w:basedOn w:val="Normal"/>
    <w:next w:val="Normal"/>
    <w:pPr>
      <w:spacing w:before="60" w:after="120"/>
      <w:jc w:val="center"/>
    </w:pPr>
    <w:rPr>
      <w:rFonts w:ascii="Arial" w:hAnsi="Arial"/>
      <w:sz w:val="30"/>
    </w:rPr>
  </w:style>
  <w:style w:type="paragraph" w:customStyle="1" w:styleId="zLabel6p0bL">
    <w:name w:val="zLabel6p0bL"/>
    <w:pPr>
      <w:ind w:left="28" w:right="57"/>
    </w:pPr>
    <w:rPr>
      <w:rFonts w:ascii="Arial" w:hAnsi="Arial"/>
      <w:sz w:val="12"/>
    </w:rPr>
  </w:style>
  <w:style w:type="paragraph" w:customStyle="1" w:styleId="zField10p2b2aL">
    <w:name w:val="zField10p2b2aL"/>
    <w:pPr>
      <w:spacing w:before="40" w:after="40"/>
      <w:ind w:left="57" w:right="57"/>
    </w:pPr>
    <w:rPr>
      <w:rFonts w:ascii="Arial" w:hAnsi="Arial"/>
    </w:rPr>
  </w:style>
  <w:style w:type="paragraph" w:customStyle="1" w:styleId="zClause6p0bL">
    <w:name w:val="zClause6p0bL"/>
    <w:pPr>
      <w:pBdr>
        <w:bottom w:val="single" w:sz="6" w:space="1" w:color="auto"/>
      </w:pBdr>
    </w:pPr>
    <w:rPr>
      <w:rFonts w:ascii="Arial" w:hAnsi="Arial"/>
      <w:sz w:val="12"/>
    </w:rPr>
  </w:style>
  <w:style w:type="paragraph" w:customStyle="1" w:styleId="MainTitle">
    <w:name w:val="Main Title"/>
    <w:basedOn w:val="Normal"/>
    <w:pPr>
      <w:widowControl w:val="0"/>
      <w:spacing w:before="480" w:after="60"/>
      <w:jc w:val="center"/>
    </w:pPr>
    <w:rPr>
      <w:rFonts w:ascii="Arial" w:hAnsi="Arial"/>
      <w:b/>
      <w:kern w:val="28"/>
      <w:sz w:val="32"/>
    </w:rPr>
  </w:style>
  <w:style w:type="paragraph" w:customStyle="1" w:styleId="Text1">
    <w:name w:val="Text1"/>
    <w:basedOn w:val="Normal"/>
    <w:pPr>
      <w:ind w:left="720"/>
    </w:pPr>
    <w:rPr>
      <w:rFonts w:ascii="Arial" w:hAnsi="Arial"/>
    </w:rPr>
  </w:style>
  <w:style w:type="paragraph" w:customStyle="1" w:styleId="Bullet1">
    <w:name w:val="Bullet1"/>
    <w:basedOn w:val="Normal"/>
    <w:pPr>
      <w:numPr>
        <w:numId w:val="2"/>
      </w:numPr>
    </w:pPr>
    <w:rPr>
      <w:rFonts w:ascii="Arial" w:hAnsi="Arial"/>
    </w:rPr>
  </w:style>
  <w:style w:type="paragraph" w:customStyle="1" w:styleId="HelpText">
    <w:name w:val="Help Text"/>
    <w:basedOn w:val="Normal"/>
    <w:next w:val="Body"/>
    <w:pPr>
      <w:ind w:left="737" w:hanging="737"/>
    </w:pPr>
    <w:rPr>
      <w:rFonts w:ascii="Arial" w:hAnsi="Arial"/>
      <w:i/>
      <w:vanish/>
      <w:color w:val="0000FF"/>
    </w:rPr>
  </w:style>
  <w:style w:type="paragraph" w:customStyle="1" w:styleId="Heading">
    <w:name w:val="Heading"/>
    <w:basedOn w:val="Normal"/>
    <w:next w:val="Normal"/>
    <w:pPr>
      <w:keepNext/>
      <w:spacing w:before="600" w:after="240" w:line="480" w:lineRule="exact"/>
    </w:pPr>
    <w:rPr>
      <w:rFonts w:ascii="Arial" w:hAnsi="Arial"/>
      <w:b/>
      <w:sz w:val="32"/>
    </w:rPr>
  </w:style>
  <w:style w:type="paragraph" w:customStyle="1" w:styleId="CellBody">
    <w:name w:val="CellBody"/>
    <w:basedOn w:val="Normal"/>
    <w:pPr>
      <w:spacing w:before="60" w:after="40"/>
    </w:pPr>
    <w:rPr>
      <w:rFonts w:ascii="Arial" w:hAnsi="Arial"/>
    </w:rPr>
  </w:style>
  <w:style w:type="paragraph" w:customStyle="1" w:styleId="Hyphen">
    <w:name w:val="Hyphen"/>
    <w:basedOn w:val="CellBody"/>
    <w:pPr>
      <w:numPr>
        <w:numId w:val="1"/>
      </w:numPr>
      <w:spacing w:before="0" w:after="0"/>
    </w:pPr>
  </w:style>
  <w:style w:type="paragraph" w:customStyle="1" w:styleId="Bullet">
    <w:name w:val="Bullet"/>
    <w:basedOn w:val="CellBody"/>
    <w:pPr>
      <w:spacing w:before="0" w:after="0"/>
    </w:pPr>
  </w:style>
  <w:style w:type="paragraph" w:customStyle="1" w:styleId="Text2">
    <w:name w:val="Text2"/>
    <w:basedOn w:val="Hyphen"/>
    <w:pPr>
      <w:numPr>
        <w:numId w:val="0"/>
      </w:numPr>
      <w:ind w:left="720"/>
    </w:pPr>
  </w:style>
  <w:style w:type="paragraph" w:customStyle="1" w:styleId="Text3">
    <w:name w:val="Text3"/>
    <w:basedOn w:val="Text2"/>
    <w:pPr>
      <w:ind w:left="1350" w:hanging="630"/>
    </w:pPr>
  </w:style>
  <w:style w:type="paragraph" w:customStyle="1" w:styleId="Text4">
    <w:name w:val="Text4"/>
    <w:basedOn w:val="Text3"/>
    <w:pPr>
      <w:ind w:left="1440" w:firstLine="0"/>
    </w:pPr>
  </w:style>
  <w:style w:type="paragraph" w:customStyle="1" w:styleId="Rule">
    <w:name w:val="Rule"/>
    <w:basedOn w:val="Body"/>
    <w:pPr>
      <w:ind w:left="1152" w:hanging="432"/>
    </w:pPr>
  </w:style>
  <w:style w:type="paragraph" w:customStyle="1" w:styleId="Reference">
    <w:name w:val="Reference"/>
    <w:basedOn w:val="Body"/>
    <w:pPr>
      <w:numPr>
        <w:numId w:val="4"/>
      </w:numPr>
      <w:tabs>
        <w:tab w:val="clear" w:pos="360"/>
        <w:tab w:val="num" w:pos="1350"/>
        <w:tab w:val="left" w:pos="3060"/>
      </w:tabs>
      <w:ind w:left="1350" w:hanging="630"/>
      <w:jc w:val="both"/>
    </w:pPr>
  </w:style>
  <w:style w:type="paragraph" w:customStyle="1" w:styleId="DocumentTitle">
    <w:name w:val="Document Title"/>
    <w:basedOn w:val="Normal"/>
    <w:pPr>
      <w:spacing w:before="120" w:after="120"/>
      <w:ind w:right="57"/>
      <w:jc w:val="center"/>
    </w:pPr>
    <w:rPr>
      <w:rFonts w:ascii="Arial" w:hAnsi="Arial"/>
      <w:sz w:val="56"/>
      <w:lang w:val="de-DE"/>
    </w:rPr>
  </w:style>
  <w:style w:type="paragraph" w:customStyle="1" w:styleId="CellHeading">
    <w:name w:val="CellHeading"/>
    <w:basedOn w:val="Normal"/>
    <w:pPr>
      <w:tabs>
        <w:tab w:val="left" w:pos="3856"/>
        <w:tab w:val="left" w:pos="5103"/>
        <w:tab w:val="left" w:pos="6407"/>
        <w:tab w:val="left" w:pos="7711"/>
        <w:tab w:val="left" w:pos="8959"/>
      </w:tabs>
      <w:spacing w:line="240" w:lineRule="exact"/>
      <w:ind w:left="170" w:right="227"/>
    </w:pPr>
    <w:rPr>
      <w:rFonts w:ascii="Helvetica" w:hAnsi="Helvetica"/>
      <w:b/>
    </w:rPr>
  </w:style>
  <w:style w:type="paragraph" w:customStyle="1" w:styleId="RuleHeader">
    <w:name w:val="RuleHeader"/>
    <w:basedOn w:val="Rule"/>
    <w:rPr>
      <w:b/>
    </w:rPr>
  </w:style>
  <w:style w:type="paragraph" w:customStyle="1" w:styleId="BulletIntendent">
    <w:name w:val="Bullet Intendent"/>
    <w:basedOn w:val="ListBullet3"/>
    <w:pPr>
      <w:numPr>
        <w:numId w:val="0"/>
      </w:numPr>
      <w:tabs>
        <w:tab w:val="num" w:pos="926"/>
      </w:tabs>
      <w:spacing w:before="80" w:after="80" w:line="280" w:lineRule="exact"/>
      <w:ind w:left="926" w:hanging="360"/>
      <w:jc w:val="both"/>
    </w:pPr>
    <w:rPr>
      <w:sz w:val="24"/>
    </w:rPr>
  </w:style>
  <w:style w:type="paragraph" w:styleId="ListBullet3">
    <w:name w:val="List Bullet 3"/>
    <w:basedOn w:val="Normal"/>
    <w:autoRedefine/>
    <w:pPr>
      <w:numPr>
        <w:numId w:val="5"/>
      </w:numPr>
    </w:pPr>
  </w:style>
  <w:style w:type="paragraph" w:customStyle="1" w:styleId="BulletIndent">
    <w:name w:val="Bullet Indent"/>
    <w:basedOn w:val="ListBullet3"/>
    <w:pPr>
      <w:numPr>
        <w:numId w:val="6"/>
      </w:numPr>
      <w:spacing w:before="80" w:after="80" w:line="280" w:lineRule="exact"/>
      <w:jc w:val="both"/>
    </w:pPr>
    <w:rPr>
      <w:rFonts w:ascii="Arial" w:hAnsi="Arial"/>
      <w:sz w:val="22"/>
    </w:rPr>
  </w:style>
  <w:style w:type="paragraph" w:customStyle="1" w:styleId="Heading20">
    <w:name w:val="Heading_2"/>
    <w:basedOn w:val="Normal"/>
    <w:pPr>
      <w:spacing w:before="360" w:after="120"/>
    </w:pPr>
    <w:rPr>
      <w:rFonts w:ascii="Arial" w:hAnsi="Arial"/>
      <w:b/>
      <w:sz w:val="28"/>
    </w:rPr>
  </w:style>
  <w:style w:type="paragraph" w:customStyle="1" w:styleId="Text">
    <w:name w:val="Text"/>
    <w:basedOn w:val="Normal"/>
    <w:pPr>
      <w:spacing w:before="120" w:after="120"/>
    </w:pPr>
    <w:rPr>
      <w:rFonts w:ascii="Arial" w:hAnsi="Arial"/>
      <w:sz w:val="22"/>
    </w:rPr>
  </w:style>
  <w:style w:type="paragraph" w:customStyle="1" w:styleId="Body1">
    <w:name w:val="Body_1"/>
    <w:basedOn w:val="BulletIntendent"/>
    <w:pPr>
      <w:jc w:val="left"/>
    </w:pPr>
    <w:rPr>
      <w:rFonts w:ascii="Arial" w:hAnsi="Arial"/>
      <w:sz w:val="22"/>
    </w:rPr>
  </w:style>
  <w:style w:type="paragraph" w:customStyle="1" w:styleId="Bodyitalic">
    <w:name w:val="Body_italic"/>
    <w:basedOn w:val="Normal"/>
    <w:rPr>
      <w:rFonts w:ascii="Arial" w:hAnsi="Arial"/>
      <w:i/>
      <w:sz w:val="22"/>
    </w:rPr>
  </w:style>
  <w:style w:type="paragraph" w:customStyle="1" w:styleId="TableStyle">
    <w:name w:val="TableStyle"/>
    <w:pPr>
      <w:ind w:left="85"/>
    </w:pPr>
    <w:rPr>
      <w:rFonts w:ascii="Arial" w:hAnsi="Arial"/>
      <w:sz w:val="22"/>
      <w:lang w:val="en-GB"/>
    </w:rPr>
  </w:style>
  <w:style w:type="paragraph" w:customStyle="1" w:styleId="Contents">
    <w:name w:val="Contents"/>
    <w:next w:val="Text"/>
    <w:pPr>
      <w:pageBreakBefore/>
      <w:spacing w:before="240" w:after="240"/>
      <w:jc w:val="center"/>
    </w:pPr>
    <w:rPr>
      <w:rFonts w:ascii="Arial" w:hAnsi="Arial"/>
      <w:b/>
      <w:sz w:val="28"/>
      <w:lang w:val="fr-FR"/>
    </w:rPr>
  </w:style>
  <w:style w:type="paragraph" w:customStyle="1" w:styleId="HelpCont">
    <w:name w:val="Help Cont"/>
    <w:basedOn w:val="HelpText"/>
    <w:pPr>
      <w:ind w:firstLine="0"/>
    </w:pPr>
    <w:rPr>
      <w:rFonts w:ascii="Helvetica" w:hAnsi="Helvetica"/>
      <w:vanish w:val="0"/>
    </w:rPr>
  </w:style>
  <w:style w:type="paragraph" w:customStyle="1" w:styleId="HelpBullet">
    <w:name w:val="Help Bullet"/>
    <w:basedOn w:val="HelpText"/>
    <w:pPr>
      <w:numPr>
        <w:numId w:val="7"/>
      </w:numPr>
      <w:tabs>
        <w:tab w:val="clear" w:pos="360"/>
        <w:tab w:val="num" w:pos="1134"/>
      </w:tabs>
      <w:ind w:left="1134" w:hanging="283"/>
    </w:pPr>
    <w:rPr>
      <w:vanish w:val="0"/>
    </w:rPr>
  </w:style>
  <w:style w:type="paragraph" w:customStyle="1" w:styleId="HelpHeading">
    <w:name w:val="Help Heading"/>
    <w:basedOn w:val="Heading9"/>
    <w:pPr>
      <w:ind w:left="720" w:hanging="720"/>
    </w:pPr>
    <w:rPr>
      <w:rFonts w:ascii="Helvetica" w:hAnsi="Helvetica"/>
      <w:color w:val="0000FF"/>
    </w:rPr>
  </w:style>
  <w:style w:type="paragraph" w:customStyle="1" w:styleId="Paragraph2">
    <w:name w:val="Paragraph2"/>
    <w:basedOn w:val="Normal"/>
    <w:pPr>
      <w:widowControl w:val="0"/>
      <w:spacing w:before="80" w:line="240" w:lineRule="atLeast"/>
      <w:ind w:left="720"/>
      <w:jc w:val="both"/>
    </w:pPr>
    <w:rPr>
      <w:color w:val="000000"/>
      <w:lang w:val="en-AU"/>
    </w:rPr>
  </w:style>
  <w:style w:type="paragraph" w:customStyle="1" w:styleId="Paragraph3">
    <w:name w:val="Paragraph3"/>
    <w:basedOn w:val="Normal"/>
    <w:pPr>
      <w:widowControl w:val="0"/>
      <w:spacing w:before="80"/>
      <w:ind w:left="1530"/>
      <w:jc w:val="both"/>
    </w:pPr>
  </w:style>
  <w:style w:type="paragraph" w:customStyle="1" w:styleId="Paragraph4">
    <w:name w:val="Paragraph4"/>
    <w:basedOn w:val="Normal"/>
    <w:pPr>
      <w:widowControl w:val="0"/>
      <w:spacing w:before="80"/>
      <w:ind w:left="2250"/>
      <w:jc w:val="both"/>
    </w:pPr>
  </w:style>
  <w:style w:type="paragraph" w:customStyle="1" w:styleId="Tabletext">
    <w:name w:val="Tabletext"/>
    <w:basedOn w:val="Normal"/>
    <w:pPr>
      <w:keepLines/>
      <w:widowControl w:val="0"/>
      <w:spacing w:after="120" w:line="240" w:lineRule="atLeast"/>
    </w:pPr>
  </w:style>
  <w:style w:type="paragraph" w:customStyle="1" w:styleId="Bullet2">
    <w:name w:val="Bullet2"/>
    <w:basedOn w:val="Normal"/>
    <w:pPr>
      <w:widowControl w:val="0"/>
      <w:spacing w:line="240" w:lineRule="atLeast"/>
      <w:ind w:left="1440" w:hanging="360"/>
    </w:pPr>
    <w:rPr>
      <w:color w:val="000080"/>
    </w:rPr>
  </w:style>
  <w:style w:type="paragraph" w:customStyle="1" w:styleId="Paragraph1">
    <w:name w:val="Paragraph1"/>
    <w:basedOn w:val="Normal"/>
    <w:pPr>
      <w:widowControl w:val="0"/>
      <w:spacing w:before="80"/>
      <w:jc w:val="both"/>
    </w:pPr>
  </w:style>
  <w:style w:type="paragraph" w:customStyle="1" w:styleId="InfoBlue">
    <w:name w:val="InfoBlue"/>
    <w:basedOn w:val="Normal"/>
    <w:next w:val="BodyText"/>
    <w:autoRedefine/>
    <w:pPr>
      <w:widowControl w:val="0"/>
      <w:spacing w:after="120" w:line="240" w:lineRule="atLeast"/>
      <w:ind w:left="720"/>
    </w:pPr>
    <w:rPr>
      <w:i/>
      <w:color w:val="0000FF"/>
    </w:rPr>
  </w:style>
  <w:style w:type="paragraph" w:styleId="BodyText">
    <w:name w:val="Body Text"/>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customStyle="1" w:styleId="zTeFi">
    <w:name w:val="zTeFi"/>
    <w:next w:val="Body"/>
    <w:pPr>
      <w:ind w:left="28" w:right="28"/>
    </w:pPr>
    <w:rPr>
      <w:rFonts w:ascii="Arial" w:hAnsi="Arial"/>
      <w:caps/>
      <w:sz w:val="12"/>
    </w:rPr>
  </w:style>
  <w:style w:type="paragraph" w:customStyle="1" w:styleId="Help">
    <w:name w:val="Help"/>
    <w:basedOn w:val="Normal"/>
    <w:pPr>
      <w:spacing w:before="120"/>
    </w:pPr>
    <w:rPr>
      <w:i/>
      <w:vanish/>
      <w:color w:val="0000FF"/>
      <w:sz w:val="24"/>
    </w:rPr>
  </w:style>
  <w:style w:type="paragraph" w:customStyle="1" w:styleId="TableText0">
    <w:name w:val="TableText"/>
    <w:pPr>
      <w:spacing w:before="60"/>
      <w:ind w:left="57" w:right="57"/>
    </w:pPr>
    <w:rPr>
      <w:rFonts w:ascii="Arial" w:hAnsi="Arial"/>
      <w:sz w:val="22"/>
    </w:rPr>
  </w:style>
  <w:style w:type="paragraph" w:customStyle="1" w:styleId="TableHead">
    <w:name w:val="Table Head"/>
    <w:pPr>
      <w:keepNext/>
      <w:keepLines/>
      <w:spacing w:before="60" w:after="60"/>
      <w:ind w:left="57" w:right="57"/>
    </w:pPr>
    <w:rPr>
      <w:rFonts w:ascii="Arial" w:hAnsi="Arial"/>
      <w:b/>
      <w:sz w:val="22"/>
    </w:rPr>
  </w:style>
  <w:style w:type="paragraph" w:customStyle="1" w:styleId="Comment">
    <w:name w:val="Comment"/>
    <w:basedOn w:val="CommentText"/>
    <w:pPr>
      <w:spacing w:after="120"/>
      <w:ind w:left="1418"/>
    </w:pPr>
    <w:rPr>
      <w:rFonts w:ascii="Arial" w:hAnsi="Arial"/>
      <w:color w:val="0000FF"/>
      <w:sz w:val="22"/>
      <w:lang w:val="de-DE"/>
    </w:rPr>
  </w:style>
  <w:style w:type="paragraph" w:styleId="CommentText">
    <w:name w:val="annotation text"/>
    <w:basedOn w:val="Normal"/>
    <w:link w:val="CommentTextChar"/>
    <w:semiHidden/>
  </w:style>
  <w:style w:type="paragraph" w:customStyle="1" w:styleId="zCoNa12p8b6aC">
    <w:name w:val="zCoNa12p8b6aC"/>
    <w:basedOn w:val="Normal"/>
    <w:pPr>
      <w:spacing w:before="160" w:after="120"/>
      <w:jc w:val="center"/>
    </w:pPr>
    <w:rPr>
      <w:rFonts w:ascii="Arial" w:hAnsi="Arial"/>
      <w:sz w:val="24"/>
    </w:rPr>
  </w:style>
  <w:style w:type="paragraph" w:customStyle="1" w:styleId="zDocNo15p8b6aC">
    <w:name w:val="zDocNo15p8b6aC"/>
    <w:basedOn w:val="Normal"/>
    <w:pPr>
      <w:widowControl w:val="0"/>
      <w:spacing w:before="160" w:after="120"/>
      <w:ind w:left="57" w:right="57"/>
      <w:jc w:val="center"/>
    </w:pPr>
    <w:rPr>
      <w:rFonts w:ascii="Arial" w:hAnsi="Arial"/>
      <w:sz w:val="28"/>
    </w:rPr>
  </w:style>
  <w:style w:type="paragraph" w:customStyle="1" w:styleId="zField10p0bL">
    <w:name w:val="zField10p0bL"/>
    <w:pPr>
      <w:ind w:left="28" w:right="57"/>
    </w:pPr>
    <w:rPr>
      <w:rFonts w:ascii="Arial" w:hAnsi="Arial"/>
      <w:noProof/>
    </w:rPr>
  </w:style>
  <w:style w:type="paragraph" w:customStyle="1" w:styleId="zLogoRegul">
    <w:name w:val="zLogo Regul"/>
    <w:basedOn w:val="Normal"/>
    <w:pPr>
      <w:widowControl w:val="0"/>
      <w:spacing w:before="120"/>
      <w:jc w:val="center"/>
    </w:pPr>
    <w:rPr>
      <w:rFonts w:ascii="Arial" w:hAnsi="Arial"/>
      <w:b/>
      <w:sz w:val="28"/>
    </w:rPr>
  </w:style>
  <w:style w:type="character" w:styleId="Hyperlink">
    <w:name w:val="Hyperlink"/>
    <w:uiPriority w:val="99"/>
    <w:rPr>
      <w:color w:val="0000FF"/>
      <w:u w:val="single"/>
    </w:rPr>
  </w:style>
  <w:style w:type="character" w:styleId="FootnoteReference">
    <w:name w:val="footnote reference"/>
    <w:semiHidden/>
    <w:rPr>
      <w:vertAlign w:val="superscript"/>
    </w:rPr>
  </w:style>
  <w:style w:type="paragraph" w:styleId="TOC1">
    <w:name w:val="toc 1"/>
    <w:basedOn w:val="Normal"/>
    <w:next w:val="Normal"/>
    <w:autoRedefine/>
    <w:uiPriority w:val="39"/>
    <w:rsid w:val="00CC21D5"/>
    <w:pPr>
      <w:spacing w:before="120" w:after="120"/>
    </w:pPr>
    <w:rPr>
      <w:rFonts w:ascii="Arial" w:hAnsi="Arial"/>
      <w:b/>
      <w:caps/>
    </w:rPr>
  </w:style>
  <w:style w:type="paragraph" w:styleId="TOC2">
    <w:name w:val="toc 2"/>
    <w:basedOn w:val="Normal"/>
    <w:next w:val="Normal"/>
    <w:autoRedefine/>
    <w:uiPriority w:val="39"/>
    <w:rsid w:val="00CC21D5"/>
    <w:pPr>
      <w:ind w:left="200"/>
    </w:pPr>
    <w:rPr>
      <w:rFonts w:ascii="Arial" w:hAnsi="Arial"/>
      <w:smallCaps/>
    </w:rPr>
  </w:style>
  <w:style w:type="paragraph" w:styleId="Title">
    <w:name w:val="Title"/>
    <w:qFormat/>
    <w:pPr>
      <w:spacing w:after="60"/>
      <w:ind w:left="113"/>
      <w:outlineLvl w:val="0"/>
    </w:pPr>
    <w:rPr>
      <w:b/>
      <w:kern w:val="28"/>
      <w:sz w:val="24"/>
      <w:lang w:val="en-GB"/>
    </w:rPr>
  </w:style>
  <w:style w:type="paragraph" w:styleId="TOC3">
    <w:name w:val="toc 3"/>
    <w:basedOn w:val="Normal"/>
    <w:next w:val="Normal"/>
    <w:autoRedefine/>
    <w:uiPriority w:val="39"/>
    <w:rsid w:val="00CC21D5"/>
    <w:pPr>
      <w:ind w:left="400"/>
    </w:pPr>
    <w:rPr>
      <w:rFonts w:ascii="Arial" w:hAnsi="Arial"/>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Style1">
    <w:name w:val="Style1"/>
    <w:basedOn w:val="TOC2"/>
    <w:rsid w:val="00CC21D5"/>
    <w:pPr>
      <w:tabs>
        <w:tab w:val="left" w:pos="800"/>
        <w:tab w:val="right" w:leader="dot" w:pos="9680"/>
      </w:tabs>
    </w:pPr>
    <w:rPr>
      <w:noProof/>
    </w:rPr>
  </w:style>
  <w:style w:type="paragraph" w:styleId="Caption">
    <w:name w:val="caption"/>
    <w:basedOn w:val="Body"/>
    <w:next w:val="Body"/>
    <w:qFormat/>
    <w:rsid w:val="00297A63"/>
    <w:pPr>
      <w:spacing w:after="120"/>
    </w:pPr>
    <w:rPr>
      <w:b/>
      <w:bCs/>
    </w:rPr>
  </w:style>
  <w:style w:type="character" w:customStyle="1" w:styleId="BoilerplateText">
    <w:name w:val="Boilerplate Text"/>
    <w:basedOn w:val="DefaultParagraphFont"/>
    <w:rsid w:val="00183209"/>
  </w:style>
  <w:style w:type="character" w:customStyle="1" w:styleId="BodyChar">
    <w:name w:val="Body Char"/>
    <w:link w:val="Body"/>
    <w:rsid w:val="00183209"/>
    <w:rPr>
      <w:rFonts w:ascii="Arial" w:hAnsi="Arial"/>
      <w:sz w:val="22"/>
      <w:lang w:val="en-US" w:eastAsia="en-US" w:bidi="ar-SA"/>
    </w:rPr>
  </w:style>
  <w:style w:type="character" w:styleId="CommentReference">
    <w:name w:val="annotation reference"/>
    <w:basedOn w:val="DefaultParagraphFont"/>
    <w:uiPriority w:val="99"/>
    <w:semiHidden/>
    <w:unhideWhenUsed/>
    <w:rsid w:val="00DD2A14"/>
    <w:rPr>
      <w:sz w:val="16"/>
      <w:szCs w:val="16"/>
    </w:rPr>
  </w:style>
  <w:style w:type="paragraph" w:styleId="CommentSubject">
    <w:name w:val="annotation subject"/>
    <w:basedOn w:val="CommentText"/>
    <w:next w:val="CommentText"/>
    <w:link w:val="CommentSubjectChar"/>
    <w:uiPriority w:val="99"/>
    <w:semiHidden/>
    <w:unhideWhenUsed/>
    <w:rsid w:val="00DD2A14"/>
    <w:rPr>
      <w:b/>
      <w:bCs/>
    </w:rPr>
  </w:style>
  <w:style w:type="character" w:customStyle="1" w:styleId="CommentTextChar">
    <w:name w:val="Comment Text Char"/>
    <w:basedOn w:val="DefaultParagraphFont"/>
    <w:link w:val="CommentText"/>
    <w:semiHidden/>
    <w:rsid w:val="00DD2A14"/>
  </w:style>
  <w:style w:type="character" w:customStyle="1" w:styleId="CommentSubjectChar">
    <w:name w:val="Comment Subject Char"/>
    <w:basedOn w:val="CommentTextChar"/>
    <w:link w:val="CommentSubject"/>
    <w:uiPriority w:val="99"/>
    <w:semiHidden/>
    <w:rsid w:val="00DD2A14"/>
    <w:rPr>
      <w:b/>
      <w:bCs/>
    </w:rPr>
  </w:style>
  <w:style w:type="paragraph" w:styleId="BalloonText">
    <w:name w:val="Balloon Text"/>
    <w:basedOn w:val="Normal"/>
    <w:link w:val="BalloonTextChar"/>
    <w:uiPriority w:val="99"/>
    <w:semiHidden/>
    <w:unhideWhenUsed/>
    <w:rsid w:val="00DD2A14"/>
    <w:rPr>
      <w:rFonts w:ascii="Tahoma" w:hAnsi="Tahoma" w:cs="Tahoma"/>
      <w:sz w:val="16"/>
      <w:szCs w:val="16"/>
    </w:rPr>
  </w:style>
  <w:style w:type="character" w:customStyle="1" w:styleId="BalloonTextChar">
    <w:name w:val="Balloon Text Char"/>
    <w:basedOn w:val="DefaultParagraphFont"/>
    <w:link w:val="BalloonText"/>
    <w:uiPriority w:val="99"/>
    <w:semiHidden/>
    <w:rsid w:val="00DD2A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
    <w:qFormat/>
    <w:pPr>
      <w:keepNext/>
      <w:numPr>
        <w:numId w:val="3"/>
      </w:numPr>
      <w:spacing w:before="360" w:after="120"/>
      <w:ind w:right="113"/>
      <w:outlineLvl w:val="0"/>
    </w:pPr>
    <w:rPr>
      <w:rFonts w:ascii="Arial" w:hAnsi="Arial"/>
      <w:b/>
      <w:caps/>
      <w:noProof/>
      <w:kern w:val="28"/>
      <w:sz w:val="24"/>
    </w:rPr>
  </w:style>
  <w:style w:type="paragraph" w:styleId="Heading2">
    <w:name w:val="heading 2"/>
    <w:basedOn w:val="Normal"/>
    <w:next w:val="Body"/>
    <w:qFormat/>
    <w:pPr>
      <w:numPr>
        <w:ilvl w:val="1"/>
        <w:numId w:val="3"/>
      </w:numPr>
      <w:spacing w:before="120" w:after="120"/>
      <w:outlineLvl w:val="1"/>
    </w:pPr>
    <w:rPr>
      <w:rFonts w:ascii="Helvetica" w:hAnsi="Helvetica"/>
      <w:b/>
      <w:sz w:val="22"/>
    </w:rPr>
  </w:style>
  <w:style w:type="paragraph" w:styleId="Heading3">
    <w:name w:val="heading 3"/>
    <w:basedOn w:val="Normal"/>
    <w:next w:val="Body"/>
    <w:qFormat/>
    <w:pPr>
      <w:keepNext/>
      <w:numPr>
        <w:ilvl w:val="2"/>
        <w:numId w:val="3"/>
      </w:numPr>
      <w:tabs>
        <w:tab w:val="left" w:pos="629"/>
        <w:tab w:val="left" w:pos="1843"/>
      </w:tabs>
      <w:spacing w:before="180" w:after="60" w:line="240" w:lineRule="exact"/>
      <w:outlineLvl w:val="2"/>
    </w:pPr>
    <w:rPr>
      <w:rFonts w:ascii="Arial" w:hAnsi="Arial"/>
      <w:b/>
      <w:sz w:val="22"/>
    </w:rPr>
  </w:style>
  <w:style w:type="paragraph" w:styleId="Heading4">
    <w:name w:val="heading 4"/>
    <w:basedOn w:val="Normal"/>
    <w:next w:val="Body"/>
    <w:qFormat/>
    <w:pPr>
      <w:numPr>
        <w:ilvl w:val="3"/>
        <w:numId w:val="3"/>
      </w:numPr>
      <w:tabs>
        <w:tab w:val="left" w:pos="720"/>
      </w:tabs>
      <w:spacing w:before="240" w:after="120"/>
      <w:ind w:right="115"/>
      <w:outlineLvl w:val="3"/>
    </w:pPr>
    <w:rPr>
      <w:rFonts w:ascii="Arial" w:hAnsi="Arial"/>
      <w:b/>
      <w:noProof/>
    </w:rPr>
  </w:style>
  <w:style w:type="paragraph" w:styleId="Heading5">
    <w:name w:val="heading 5"/>
    <w:basedOn w:val="Normal"/>
    <w:next w:val="Body"/>
    <w:qFormat/>
    <w:pPr>
      <w:numPr>
        <w:ilvl w:val="4"/>
        <w:numId w:val="3"/>
      </w:numPr>
      <w:tabs>
        <w:tab w:val="clear" w:pos="1008"/>
        <w:tab w:val="num" w:pos="900"/>
      </w:tabs>
      <w:spacing w:before="240" w:after="60" w:line="240" w:lineRule="exact"/>
      <w:ind w:left="900" w:right="284" w:hanging="900"/>
      <w:outlineLvl w:val="4"/>
    </w:pPr>
    <w:rPr>
      <w:rFonts w:ascii="Arial" w:hAnsi="Arial"/>
      <w:b/>
      <w:lang w:val="de-DE"/>
    </w:rPr>
  </w:style>
  <w:style w:type="paragraph" w:styleId="Heading9">
    <w:name w:val="heading 9"/>
    <w:basedOn w:val="Normal"/>
    <w:next w:val="Normal"/>
    <w:qFormat/>
    <w:pPr>
      <w:spacing w:before="240" w:after="60" w:line="280" w:lineRule="exact"/>
      <w:ind w:left="709"/>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pPr>
      <w:spacing w:before="120" w:line="280" w:lineRule="atLeast"/>
      <w:ind w:left="709"/>
    </w:pPr>
    <w:rPr>
      <w:rFonts w:ascii="Arial" w:hAnsi="Arial"/>
      <w:sz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FootnoteText">
    <w:name w:val="footnote text"/>
    <w:basedOn w:val="Normal"/>
    <w:semiHidden/>
    <w:pPr>
      <w:ind w:left="170" w:right="57" w:hanging="113"/>
    </w:pPr>
    <w:rPr>
      <w:rFonts w:ascii="Arial" w:hAnsi="Arial"/>
      <w:lang w:val="de-DE"/>
    </w:rPr>
  </w:style>
  <w:style w:type="paragraph" w:customStyle="1" w:styleId="Titel">
    <w:name w:val="Titel"/>
    <w:basedOn w:val="Normal"/>
    <w:next w:val="Normal"/>
    <w:pPr>
      <w:spacing w:before="60" w:after="120"/>
      <w:jc w:val="center"/>
    </w:pPr>
    <w:rPr>
      <w:rFonts w:ascii="Arial" w:hAnsi="Arial"/>
      <w:sz w:val="30"/>
    </w:rPr>
  </w:style>
  <w:style w:type="paragraph" w:customStyle="1" w:styleId="zLabel6p0bL">
    <w:name w:val="zLabel6p0bL"/>
    <w:pPr>
      <w:ind w:left="28" w:right="57"/>
    </w:pPr>
    <w:rPr>
      <w:rFonts w:ascii="Arial" w:hAnsi="Arial"/>
      <w:sz w:val="12"/>
    </w:rPr>
  </w:style>
  <w:style w:type="paragraph" w:customStyle="1" w:styleId="zField10p2b2aL">
    <w:name w:val="zField10p2b2aL"/>
    <w:pPr>
      <w:spacing w:before="40" w:after="40"/>
      <w:ind w:left="57" w:right="57"/>
    </w:pPr>
    <w:rPr>
      <w:rFonts w:ascii="Arial" w:hAnsi="Arial"/>
    </w:rPr>
  </w:style>
  <w:style w:type="paragraph" w:customStyle="1" w:styleId="zClause6p0bL">
    <w:name w:val="zClause6p0bL"/>
    <w:pPr>
      <w:pBdr>
        <w:bottom w:val="single" w:sz="6" w:space="1" w:color="auto"/>
      </w:pBdr>
    </w:pPr>
    <w:rPr>
      <w:rFonts w:ascii="Arial" w:hAnsi="Arial"/>
      <w:sz w:val="12"/>
    </w:rPr>
  </w:style>
  <w:style w:type="paragraph" w:customStyle="1" w:styleId="MainTitle">
    <w:name w:val="Main Title"/>
    <w:basedOn w:val="Normal"/>
    <w:pPr>
      <w:widowControl w:val="0"/>
      <w:spacing w:before="480" w:after="60"/>
      <w:jc w:val="center"/>
    </w:pPr>
    <w:rPr>
      <w:rFonts w:ascii="Arial" w:hAnsi="Arial"/>
      <w:b/>
      <w:kern w:val="28"/>
      <w:sz w:val="32"/>
    </w:rPr>
  </w:style>
  <w:style w:type="paragraph" w:customStyle="1" w:styleId="Text1">
    <w:name w:val="Text1"/>
    <w:basedOn w:val="Normal"/>
    <w:pPr>
      <w:ind w:left="720"/>
    </w:pPr>
    <w:rPr>
      <w:rFonts w:ascii="Arial" w:hAnsi="Arial"/>
    </w:rPr>
  </w:style>
  <w:style w:type="paragraph" w:customStyle="1" w:styleId="Bullet1">
    <w:name w:val="Bullet1"/>
    <w:basedOn w:val="Normal"/>
    <w:pPr>
      <w:numPr>
        <w:numId w:val="2"/>
      </w:numPr>
    </w:pPr>
    <w:rPr>
      <w:rFonts w:ascii="Arial" w:hAnsi="Arial"/>
    </w:rPr>
  </w:style>
  <w:style w:type="paragraph" w:customStyle="1" w:styleId="HelpText">
    <w:name w:val="Help Text"/>
    <w:basedOn w:val="Normal"/>
    <w:next w:val="Body"/>
    <w:pPr>
      <w:ind w:left="737" w:hanging="737"/>
    </w:pPr>
    <w:rPr>
      <w:rFonts w:ascii="Arial" w:hAnsi="Arial"/>
      <w:i/>
      <w:vanish/>
      <w:color w:val="0000FF"/>
    </w:rPr>
  </w:style>
  <w:style w:type="paragraph" w:customStyle="1" w:styleId="Heading">
    <w:name w:val="Heading"/>
    <w:basedOn w:val="Normal"/>
    <w:next w:val="Normal"/>
    <w:pPr>
      <w:keepNext/>
      <w:spacing w:before="600" w:after="240" w:line="480" w:lineRule="exact"/>
    </w:pPr>
    <w:rPr>
      <w:rFonts w:ascii="Arial" w:hAnsi="Arial"/>
      <w:b/>
      <w:sz w:val="32"/>
    </w:rPr>
  </w:style>
  <w:style w:type="paragraph" w:customStyle="1" w:styleId="CellBody">
    <w:name w:val="CellBody"/>
    <w:basedOn w:val="Normal"/>
    <w:pPr>
      <w:spacing w:before="60" w:after="40"/>
    </w:pPr>
    <w:rPr>
      <w:rFonts w:ascii="Arial" w:hAnsi="Arial"/>
    </w:rPr>
  </w:style>
  <w:style w:type="paragraph" w:customStyle="1" w:styleId="Hyphen">
    <w:name w:val="Hyphen"/>
    <w:basedOn w:val="CellBody"/>
    <w:pPr>
      <w:numPr>
        <w:numId w:val="1"/>
      </w:numPr>
      <w:spacing w:before="0" w:after="0"/>
    </w:pPr>
  </w:style>
  <w:style w:type="paragraph" w:customStyle="1" w:styleId="Bullet">
    <w:name w:val="Bullet"/>
    <w:basedOn w:val="CellBody"/>
    <w:pPr>
      <w:spacing w:before="0" w:after="0"/>
    </w:pPr>
  </w:style>
  <w:style w:type="paragraph" w:customStyle="1" w:styleId="Text2">
    <w:name w:val="Text2"/>
    <w:basedOn w:val="Hyphen"/>
    <w:pPr>
      <w:numPr>
        <w:numId w:val="0"/>
      </w:numPr>
      <w:ind w:left="720"/>
    </w:pPr>
  </w:style>
  <w:style w:type="paragraph" w:customStyle="1" w:styleId="Text3">
    <w:name w:val="Text3"/>
    <w:basedOn w:val="Text2"/>
    <w:pPr>
      <w:ind w:left="1350" w:hanging="630"/>
    </w:pPr>
  </w:style>
  <w:style w:type="paragraph" w:customStyle="1" w:styleId="Text4">
    <w:name w:val="Text4"/>
    <w:basedOn w:val="Text3"/>
    <w:pPr>
      <w:ind w:left="1440" w:firstLine="0"/>
    </w:pPr>
  </w:style>
  <w:style w:type="paragraph" w:customStyle="1" w:styleId="Rule">
    <w:name w:val="Rule"/>
    <w:basedOn w:val="Body"/>
    <w:pPr>
      <w:ind w:left="1152" w:hanging="432"/>
    </w:pPr>
  </w:style>
  <w:style w:type="paragraph" w:customStyle="1" w:styleId="Reference">
    <w:name w:val="Reference"/>
    <w:basedOn w:val="Body"/>
    <w:pPr>
      <w:numPr>
        <w:numId w:val="4"/>
      </w:numPr>
      <w:tabs>
        <w:tab w:val="clear" w:pos="360"/>
        <w:tab w:val="num" w:pos="1350"/>
        <w:tab w:val="left" w:pos="3060"/>
      </w:tabs>
      <w:ind w:left="1350" w:hanging="630"/>
      <w:jc w:val="both"/>
    </w:pPr>
  </w:style>
  <w:style w:type="paragraph" w:customStyle="1" w:styleId="DocumentTitle">
    <w:name w:val="Document Title"/>
    <w:basedOn w:val="Normal"/>
    <w:pPr>
      <w:spacing w:before="120" w:after="120"/>
      <w:ind w:right="57"/>
      <w:jc w:val="center"/>
    </w:pPr>
    <w:rPr>
      <w:rFonts w:ascii="Arial" w:hAnsi="Arial"/>
      <w:sz w:val="56"/>
      <w:lang w:val="de-DE"/>
    </w:rPr>
  </w:style>
  <w:style w:type="paragraph" w:customStyle="1" w:styleId="CellHeading">
    <w:name w:val="CellHeading"/>
    <w:basedOn w:val="Normal"/>
    <w:pPr>
      <w:tabs>
        <w:tab w:val="left" w:pos="3856"/>
        <w:tab w:val="left" w:pos="5103"/>
        <w:tab w:val="left" w:pos="6407"/>
        <w:tab w:val="left" w:pos="7711"/>
        <w:tab w:val="left" w:pos="8959"/>
      </w:tabs>
      <w:spacing w:line="240" w:lineRule="exact"/>
      <w:ind w:left="170" w:right="227"/>
    </w:pPr>
    <w:rPr>
      <w:rFonts w:ascii="Helvetica" w:hAnsi="Helvetica"/>
      <w:b/>
    </w:rPr>
  </w:style>
  <w:style w:type="paragraph" w:customStyle="1" w:styleId="RuleHeader">
    <w:name w:val="RuleHeader"/>
    <w:basedOn w:val="Rule"/>
    <w:rPr>
      <w:b/>
    </w:rPr>
  </w:style>
  <w:style w:type="paragraph" w:customStyle="1" w:styleId="BulletIntendent">
    <w:name w:val="Bullet Intendent"/>
    <w:basedOn w:val="ListBullet3"/>
    <w:pPr>
      <w:numPr>
        <w:numId w:val="0"/>
      </w:numPr>
      <w:tabs>
        <w:tab w:val="num" w:pos="926"/>
      </w:tabs>
      <w:spacing w:before="80" w:after="80" w:line="280" w:lineRule="exact"/>
      <w:ind w:left="926" w:hanging="360"/>
      <w:jc w:val="both"/>
    </w:pPr>
    <w:rPr>
      <w:sz w:val="24"/>
    </w:rPr>
  </w:style>
  <w:style w:type="paragraph" w:styleId="ListBullet3">
    <w:name w:val="List Bullet 3"/>
    <w:basedOn w:val="Normal"/>
    <w:autoRedefine/>
    <w:pPr>
      <w:numPr>
        <w:numId w:val="5"/>
      </w:numPr>
    </w:pPr>
  </w:style>
  <w:style w:type="paragraph" w:customStyle="1" w:styleId="BulletIndent">
    <w:name w:val="Bullet Indent"/>
    <w:basedOn w:val="ListBullet3"/>
    <w:pPr>
      <w:numPr>
        <w:numId w:val="6"/>
      </w:numPr>
      <w:spacing w:before="80" w:after="80" w:line="280" w:lineRule="exact"/>
      <w:jc w:val="both"/>
    </w:pPr>
    <w:rPr>
      <w:rFonts w:ascii="Arial" w:hAnsi="Arial"/>
      <w:sz w:val="22"/>
    </w:rPr>
  </w:style>
  <w:style w:type="paragraph" w:customStyle="1" w:styleId="Heading20">
    <w:name w:val="Heading_2"/>
    <w:basedOn w:val="Normal"/>
    <w:pPr>
      <w:spacing w:before="360" w:after="120"/>
    </w:pPr>
    <w:rPr>
      <w:rFonts w:ascii="Arial" w:hAnsi="Arial"/>
      <w:b/>
      <w:sz w:val="28"/>
    </w:rPr>
  </w:style>
  <w:style w:type="paragraph" w:customStyle="1" w:styleId="Text">
    <w:name w:val="Text"/>
    <w:basedOn w:val="Normal"/>
    <w:pPr>
      <w:spacing w:before="120" w:after="120"/>
    </w:pPr>
    <w:rPr>
      <w:rFonts w:ascii="Arial" w:hAnsi="Arial"/>
      <w:sz w:val="22"/>
    </w:rPr>
  </w:style>
  <w:style w:type="paragraph" w:customStyle="1" w:styleId="Body1">
    <w:name w:val="Body_1"/>
    <w:basedOn w:val="BulletIntendent"/>
    <w:pPr>
      <w:jc w:val="left"/>
    </w:pPr>
    <w:rPr>
      <w:rFonts w:ascii="Arial" w:hAnsi="Arial"/>
      <w:sz w:val="22"/>
    </w:rPr>
  </w:style>
  <w:style w:type="paragraph" w:customStyle="1" w:styleId="Bodyitalic">
    <w:name w:val="Body_italic"/>
    <w:basedOn w:val="Normal"/>
    <w:rPr>
      <w:rFonts w:ascii="Arial" w:hAnsi="Arial"/>
      <w:i/>
      <w:sz w:val="22"/>
    </w:rPr>
  </w:style>
  <w:style w:type="paragraph" w:customStyle="1" w:styleId="TableStyle">
    <w:name w:val="TableStyle"/>
    <w:pPr>
      <w:ind w:left="85"/>
    </w:pPr>
    <w:rPr>
      <w:rFonts w:ascii="Arial" w:hAnsi="Arial"/>
      <w:sz w:val="22"/>
      <w:lang w:val="en-GB"/>
    </w:rPr>
  </w:style>
  <w:style w:type="paragraph" w:customStyle="1" w:styleId="Contents">
    <w:name w:val="Contents"/>
    <w:next w:val="Text"/>
    <w:pPr>
      <w:pageBreakBefore/>
      <w:spacing w:before="240" w:after="240"/>
      <w:jc w:val="center"/>
    </w:pPr>
    <w:rPr>
      <w:rFonts w:ascii="Arial" w:hAnsi="Arial"/>
      <w:b/>
      <w:sz w:val="28"/>
      <w:lang w:val="fr-FR"/>
    </w:rPr>
  </w:style>
  <w:style w:type="paragraph" w:customStyle="1" w:styleId="HelpCont">
    <w:name w:val="Help Cont"/>
    <w:basedOn w:val="HelpText"/>
    <w:pPr>
      <w:ind w:firstLine="0"/>
    </w:pPr>
    <w:rPr>
      <w:rFonts w:ascii="Helvetica" w:hAnsi="Helvetica"/>
      <w:vanish w:val="0"/>
    </w:rPr>
  </w:style>
  <w:style w:type="paragraph" w:customStyle="1" w:styleId="HelpBullet">
    <w:name w:val="Help Bullet"/>
    <w:basedOn w:val="HelpText"/>
    <w:pPr>
      <w:numPr>
        <w:numId w:val="7"/>
      </w:numPr>
      <w:tabs>
        <w:tab w:val="clear" w:pos="360"/>
        <w:tab w:val="num" w:pos="1134"/>
      </w:tabs>
      <w:ind w:left="1134" w:hanging="283"/>
    </w:pPr>
    <w:rPr>
      <w:vanish w:val="0"/>
    </w:rPr>
  </w:style>
  <w:style w:type="paragraph" w:customStyle="1" w:styleId="HelpHeading">
    <w:name w:val="Help Heading"/>
    <w:basedOn w:val="Heading9"/>
    <w:pPr>
      <w:ind w:left="720" w:hanging="720"/>
    </w:pPr>
    <w:rPr>
      <w:rFonts w:ascii="Helvetica" w:hAnsi="Helvetica"/>
      <w:color w:val="0000FF"/>
    </w:rPr>
  </w:style>
  <w:style w:type="paragraph" w:customStyle="1" w:styleId="Paragraph2">
    <w:name w:val="Paragraph2"/>
    <w:basedOn w:val="Normal"/>
    <w:pPr>
      <w:widowControl w:val="0"/>
      <w:spacing w:before="80" w:line="240" w:lineRule="atLeast"/>
      <w:ind w:left="720"/>
      <w:jc w:val="both"/>
    </w:pPr>
    <w:rPr>
      <w:color w:val="000000"/>
      <w:lang w:val="en-AU"/>
    </w:rPr>
  </w:style>
  <w:style w:type="paragraph" w:customStyle="1" w:styleId="Paragraph3">
    <w:name w:val="Paragraph3"/>
    <w:basedOn w:val="Normal"/>
    <w:pPr>
      <w:widowControl w:val="0"/>
      <w:spacing w:before="80"/>
      <w:ind w:left="1530"/>
      <w:jc w:val="both"/>
    </w:pPr>
  </w:style>
  <w:style w:type="paragraph" w:customStyle="1" w:styleId="Paragraph4">
    <w:name w:val="Paragraph4"/>
    <w:basedOn w:val="Normal"/>
    <w:pPr>
      <w:widowControl w:val="0"/>
      <w:spacing w:before="80"/>
      <w:ind w:left="2250"/>
      <w:jc w:val="both"/>
    </w:pPr>
  </w:style>
  <w:style w:type="paragraph" w:customStyle="1" w:styleId="Tabletext">
    <w:name w:val="Tabletext"/>
    <w:basedOn w:val="Normal"/>
    <w:pPr>
      <w:keepLines/>
      <w:widowControl w:val="0"/>
      <w:spacing w:after="120" w:line="240" w:lineRule="atLeast"/>
    </w:pPr>
  </w:style>
  <w:style w:type="paragraph" w:customStyle="1" w:styleId="Bullet2">
    <w:name w:val="Bullet2"/>
    <w:basedOn w:val="Normal"/>
    <w:pPr>
      <w:widowControl w:val="0"/>
      <w:spacing w:line="240" w:lineRule="atLeast"/>
      <w:ind w:left="1440" w:hanging="360"/>
    </w:pPr>
    <w:rPr>
      <w:color w:val="000080"/>
    </w:rPr>
  </w:style>
  <w:style w:type="paragraph" w:customStyle="1" w:styleId="Paragraph1">
    <w:name w:val="Paragraph1"/>
    <w:basedOn w:val="Normal"/>
    <w:pPr>
      <w:widowControl w:val="0"/>
      <w:spacing w:before="80"/>
      <w:jc w:val="both"/>
    </w:pPr>
  </w:style>
  <w:style w:type="paragraph" w:customStyle="1" w:styleId="InfoBlue">
    <w:name w:val="InfoBlue"/>
    <w:basedOn w:val="Normal"/>
    <w:next w:val="BodyText"/>
    <w:autoRedefine/>
    <w:pPr>
      <w:widowControl w:val="0"/>
      <w:spacing w:after="120" w:line="240" w:lineRule="atLeast"/>
      <w:ind w:left="720"/>
    </w:pPr>
    <w:rPr>
      <w:i/>
      <w:color w:val="0000FF"/>
    </w:rPr>
  </w:style>
  <w:style w:type="paragraph" w:styleId="BodyText">
    <w:name w:val="Body Text"/>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customStyle="1" w:styleId="zTeFi">
    <w:name w:val="zTeFi"/>
    <w:next w:val="Body"/>
    <w:pPr>
      <w:ind w:left="28" w:right="28"/>
    </w:pPr>
    <w:rPr>
      <w:rFonts w:ascii="Arial" w:hAnsi="Arial"/>
      <w:caps/>
      <w:sz w:val="12"/>
    </w:rPr>
  </w:style>
  <w:style w:type="paragraph" w:customStyle="1" w:styleId="Help">
    <w:name w:val="Help"/>
    <w:basedOn w:val="Normal"/>
    <w:pPr>
      <w:spacing w:before="120"/>
    </w:pPr>
    <w:rPr>
      <w:i/>
      <w:vanish/>
      <w:color w:val="0000FF"/>
      <w:sz w:val="24"/>
    </w:rPr>
  </w:style>
  <w:style w:type="paragraph" w:customStyle="1" w:styleId="TableText0">
    <w:name w:val="TableText"/>
    <w:pPr>
      <w:spacing w:before="60"/>
      <w:ind w:left="57" w:right="57"/>
    </w:pPr>
    <w:rPr>
      <w:rFonts w:ascii="Arial" w:hAnsi="Arial"/>
      <w:sz w:val="22"/>
    </w:rPr>
  </w:style>
  <w:style w:type="paragraph" w:customStyle="1" w:styleId="TableHead">
    <w:name w:val="Table Head"/>
    <w:pPr>
      <w:keepNext/>
      <w:keepLines/>
      <w:spacing w:before="60" w:after="60"/>
      <w:ind w:left="57" w:right="57"/>
    </w:pPr>
    <w:rPr>
      <w:rFonts w:ascii="Arial" w:hAnsi="Arial"/>
      <w:b/>
      <w:sz w:val="22"/>
    </w:rPr>
  </w:style>
  <w:style w:type="paragraph" w:customStyle="1" w:styleId="Comment">
    <w:name w:val="Comment"/>
    <w:basedOn w:val="CommentText"/>
    <w:pPr>
      <w:spacing w:after="120"/>
      <w:ind w:left="1418"/>
    </w:pPr>
    <w:rPr>
      <w:rFonts w:ascii="Arial" w:hAnsi="Arial"/>
      <w:color w:val="0000FF"/>
      <w:sz w:val="22"/>
      <w:lang w:val="de-DE"/>
    </w:rPr>
  </w:style>
  <w:style w:type="paragraph" w:styleId="CommentText">
    <w:name w:val="annotation text"/>
    <w:basedOn w:val="Normal"/>
    <w:link w:val="CommentTextChar"/>
    <w:semiHidden/>
  </w:style>
  <w:style w:type="paragraph" w:customStyle="1" w:styleId="zCoNa12p8b6aC">
    <w:name w:val="zCoNa12p8b6aC"/>
    <w:basedOn w:val="Normal"/>
    <w:pPr>
      <w:spacing w:before="160" w:after="120"/>
      <w:jc w:val="center"/>
    </w:pPr>
    <w:rPr>
      <w:rFonts w:ascii="Arial" w:hAnsi="Arial"/>
      <w:sz w:val="24"/>
    </w:rPr>
  </w:style>
  <w:style w:type="paragraph" w:customStyle="1" w:styleId="zDocNo15p8b6aC">
    <w:name w:val="zDocNo15p8b6aC"/>
    <w:basedOn w:val="Normal"/>
    <w:pPr>
      <w:widowControl w:val="0"/>
      <w:spacing w:before="160" w:after="120"/>
      <w:ind w:left="57" w:right="57"/>
      <w:jc w:val="center"/>
    </w:pPr>
    <w:rPr>
      <w:rFonts w:ascii="Arial" w:hAnsi="Arial"/>
      <w:sz w:val="28"/>
    </w:rPr>
  </w:style>
  <w:style w:type="paragraph" w:customStyle="1" w:styleId="zField10p0bL">
    <w:name w:val="zField10p0bL"/>
    <w:pPr>
      <w:ind w:left="28" w:right="57"/>
    </w:pPr>
    <w:rPr>
      <w:rFonts w:ascii="Arial" w:hAnsi="Arial"/>
      <w:noProof/>
    </w:rPr>
  </w:style>
  <w:style w:type="paragraph" w:customStyle="1" w:styleId="zLogoRegul">
    <w:name w:val="zLogo Regul"/>
    <w:basedOn w:val="Normal"/>
    <w:pPr>
      <w:widowControl w:val="0"/>
      <w:spacing w:before="120"/>
      <w:jc w:val="center"/>
    </w:pPr>
    <w:rPr>
      <w:rFonts w:ascii="Arial" w:hAnsi="Arial"/>
      <w:b/>
      <w:sz w:val="28"/>
    </w:rPr>
  </w:style>
  <w:style w:type="character" w:styleId="Hyperlink">
    <w:name w:val="Hyperlink"/>
    <w:uiPriority w:val="99"/>
    <w:rPr>
      <w:color w:val="0000FF"/>
      <w:u w:val="single"/>
    </w:rPr>
  </w:style>
  <w:style w:type="character" w:styleId="FootnoteReference">
    <w:name w:val="footnote reference"/>
    <w:semiHidden/>
    <w:rPr>
      <w:vertAlign w:val="superscript"/>
    </w:rPr>
  </w:style>
  <w:style w:type="paragraph" w:styleId="TOC1">
    <w:name w:val="toc 1"/>
    <w:basedOn w:val="Normal"/>
    <w:next w:val="Normal"/>
    <w:autoRedefine/>
    <w:uiPriority w:val="39"/>
    <w:rsid w:val="00CC21D5"/>
    <w:pPr>
      <w:spacing w:before="120" w:after="120"/>
    </w:pPr>
    <w:rPr>
      <w:rFonts w:ascii="Arial" w:hAnsi="Arial"/>
      <w:b/>
      <w:caps/>
    </w:rPr>
  </w:style>
  <w:style w:type="paragraph" w:styleId="TOC2">
    <w:name w:val="toc 2"/>
    <w:basedOn w:val="Normal"/>
    <w:next w:val="Normal"/>
    <w:autoRedefine/>
    <w:uiPriority w:val="39"/>
    <w:rsid w:val="00CC21D5"/>
    <w:pPr>
      <w:ind w:left="200"/>
    </w:pPr>
    <w:rPr>
      <w:rFonts w:ascii="Arial" w:hAnsi="Arial"/>
      <w:smallCaps/>
    </w:rPr>
  </w:style>
  <w:style w:type="paragraph" w:styleId="Title">
    <w:name w:val="Title"/>
    <w:qFormat/>
    <w:pPr>
      <w:spacing w:after="60"/>
      <w:ind w:left="113"/>
      <w:outlineLvl w:val="0"/>
    </w:pPr>
    <w:rPr>
      <w:b/>
      <w:kern w:val="28"/>
      <w:sz w:val="24"/>
      <w:lang w:val="en-GB"/>
    </w:rPr>
  </w:style>
  <w:style w:type="paragraph" w:styleId="TOC3">
    <w:name w:val="toc 3"/>
    <w:basedOn w:val="Normal"/>
    <w:next w:val="Normal"/>
    <w:autoRedefine/>
    <w:uiPriority w:val="39"/>
    <w:rsid w:val="00CC21D5"/>
    <w:pPr>
      <w:ind w:left="400"/>
    </w:pPr>
    <w:rPr>
      <w:rFonts w:ascii="Arial" w:hAnsi="Arial"/>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Style1">
    <w:name w:val="Style1"/>
    <w:basedOn w:val="TOC2"/>
    <w:rsid w:val="00CC21D5"/>
    <w:pPr>
      <w:tabs>
        <w:tab w:val="left" w:pos="800"/>
        <w:tab w:val="right" w:leader="dot" w:pos="9680"/>
      </w:tabs>
    </w:pPr>
    <w:rPr>
      <w:noProof/>
    </w:rPr>
  </w:style>
  <w:style w:type="paragraph" w:styleId="Caption">
    <w:name w:val="caption"/>
    <w:basedOn w:val="Body"/>
    <w:next w:val="Body"/>
    <w:qFormat/>
    <w:rsid w:val="00297A63"/>
    <w:pPr>
      <w:spacing w:after="120"/>
    </w:pPr>
    <w:rPr>
      <w:b/>
      <w:bCs/>
    </w:rPr>
  </w:style>
  <w:style w:type="character" w:customStyle="1" w:styleId="BoilerplateText">
    <w:name w:val="Boilerplate Text"/>
    <w:basedOn w:val="DefaultParagraphFont"/>
    <w:rsid w:val="00183209"/>
  </w:style>
  <w:style w:type="character" w:customStyle="1" w:styleId="BodyChar">
    <w:name w:val="Body Char"/>
    <w:link w:val="Body"/>
    <w:rsid w:val="00183209"/>
    <w:rPr>
      <w:rFonts w:ascii="Arial" w:hAnsi="Arial"/>
      <w:sz w:val="22"/>
      <w:lang w:val="en-US" w:eastAsia="en-US" w:bidi="ar-SA"/>
    </w:rPr>
  </w:style>
  <w:style w:type="character" w:styleId="CommentReference">
    <w:name w:val="annotation reference"/>
    <w:basedOn w:val="DefaultParagraphFont"/>
    <w:uiPriority w:val="99"/>
    <w:semiHidden/>
    <w:unhideWhenUsed/>
    <w:rsid w:val="00DD2A14"/>
    <w:rPr>
      <w:sz w:val="16"/>
      <w:szCs w:val="16"/>
    </w:rPr>
  </w:style>
  <w:style w:type="paragraph" w:styleId="CommentSubject">
    <w:name w:val="annotation subject"/>
    <w:basedOn w:val="CommentText"/>
    <w:next w:val="CommentText"/>
    <w:link w:val="CommentSubjectChar"/>
    <w:uiPriority w:val="99"/>
    <w:semiHidden/>
    <w:unhideWhenUsed/>
    <w:rsid w:val="00DD2A14"/>
    <w:rPr>
      <w:b/>
      <w:bCs/>
    </w:rPr>
  </w:style>
  <w:style w:type="character" w:customStyle="1" w:styleId="CommentTextChar">
    <w:name w:val="Comment Text Char"/>
    <w:basedOn w:val="DefaultParagraphFont"/>
    <w:link w:val="CommentText"/>
    <w:semiHidden/>
    <w:rsid w:val="00DD2A14"/>
  </w:style>
  <w:style w:type="character" w:customStyle="1" w:styleId="CommentSubjectChar">
    <w:name w:val="Comment Subject Char"/>
    <w:basedOn w:val="CommentTextChar"/>
    <w:link w:val="CommentSubject"/>
    <w:uiPriority w:val="99"/>
    <w:semiHidden/>
    <w:rsid w:val="00DD2A14"/>
    <w:rPr>
      <w:b/>
      <w:bCs/>
    </w:rPr>
  </w:style>
  <w:style w:type="paragraph" w:styleId="BalloonText">
    <w:name w:val="Balloon Text"/>
    <w:basedOn w:val="Normal"/>
    <w:link w:val="BalloonTextChar"/>
    <w:uiPriority w:val="99"/>
    <w:semiHidden/>
    <w:unhideWhenUsed/>
    <w:rsid w:val="00DD2A14"/>
    <w:rPr>
      <w:rFonts w:ascii="Tahoma" w:hAnsi="Tahoma" w:cs="Tahoma"/>
      <w:sz w:val="16"/>
      <w:szCs w:val="16"/>
    </w:rPr>
  </w:style>
  <w:style w:type="character" w:customStyle="1" w:styleId="BalloonTextChar">
    <w:name w:val="Balloon Text Char"/>
    <w:basedOn w:val="DefaultParagraphFont"/>
    <w:link w:val="BalloonText"/>
    <w:uiPriority w:val="99"/>
    <w:semiHidden/>
    <w:rsid w:val="00DD2A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4424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emf"/><Relationship Id="rId18" Type="http://schemas.openxmlformats.org/officeDocument/2006/relationships/image" Target="media/image4.w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oleObject" Target="embeddings/oleObject4.bin"/><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oleObject" Target="embeddings/oleObject6.bin"/><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wmf"/><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oleObject" Target="embeddings/oleObject3.bin"/><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wmf"/><Relationship Id="rId22" Type="http://schemas.openxmlformats.org/officeDocument/2006/relationships/image" Target="media/image6.wmf"/><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ludom\Documents\ABB%20Projects\Solar\Project%20Management\help\2_Definition-G0-G1\Requirements_specifications\9ADB000153-006_Software_Req_Spe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232b8da-2965-4bd3-966a-db90fe00c6de"/>
    <ABB_LanguageCode xmlns="43d412cb-6ef6-4d2c-a714-d61619aa7cb6">english</ABB_LanguageCode>
    <CRC_x0020_Project_x0020_PhaseTaxHTField0 xmlns="5232b8da-2965-4bd3-966a-db90fe00c6de">
      <Terms xmlns="http://schemas.microsoft.com/office/infopath/2007/PartnerControls"/>
    </CRC_x0020_Project_x0020_PhaseTaxHTField0>
    <CRC_x0020_Document_x0020_TypeTaxHTField0 xmlns="5232b8da-2965-4bd3-966a-db90fe00c6de">
      <Terms xmlns="http://schemas.microsoft.com/office/infopath/2007/PartnerControls"/>
    </CRC_x0020_Document_x0020_TypeTaxHTField0>
    <h4444216cadb476bbeb0c378abcbd0e0 xmlns="320326c2-5c4b-4809-9088-0c85dfc86a6f">
      <Terms xmlns="http://schemas.microsoft.com/office/infopath/2007/PartnerControls"/>
    </h4444216cadb476bbeb0c378abcbd0e0>
    <ABB_DocumentStatus xmlns="43d412cb-6ef6-4d2c-a714-d61619aa7cb6">Draft</ABB_DocumentStatus>
    <h7377f5448c84e41b6996cb002fab652 xmlns="320326c2-5c4b-4809-9088-0c85dfc86a6f">
      <Terms xmlns="http://schemas.microsoft.com/office/infopath/2007/PartnerControls"/>
    </h7377f5448c84e41b6996cb002fab652>
  </documentManagement>
</p:properties>
</file>

<file path=customXml/item2.xml><?xml version="1.0" encoding="utf-8"?>
<?mso-contentType ?>
<SharedContentType xmlns="Microsoft.SharePoint.Taxonomy.ContentTypeSync" SourceId="09669448-1bd3-4ff0-a5ab-fb95122dd6e6" ContentTypeId="0x010100ED04700550DD4CEDA60274B11B03175B" PreviousValue="false"/>
</file>

<file path=customXml/item3.xml><?xml version="1.0" encoding="utf-8"?>
<ct:contentTypeSchema xmlns:ct="http://schemas.microsoft.com/office/2006/metadata/contentType" xmlns:ma="http://schemas.microsoft.com/office/2006/metadata/properties/metaAttributes" ct:_="" ma:_="" ma:contentTypeName="ABB CRC Document" ma:contentTypeID="0x010100ED04700550DD4CEDA60274B11B03175B00307DB258D2DB61429A4671DF5B7A191C004CD9E8FEDB89B341A2CC804E5372328A" ma:contentTypeVersion="3" ma:contentTypeDescription="ABB CRC Document Content Type inheriting from Document" ma:contentTypeScope="" ma:versionID="baf50fa2e632ab804100a8179259c32c">
  <xsd:schema xmlns:xsd="http://www.w3.org/2001/XMLSchema" xmlns:xs="http://www.w3.org/2001/XMLSchema" xmlns:p="http://schemas.microsoft.com/office/2006/metadata/properties" xmlns:ns2="43d412cb-6ef6-4d2c-a714-d61619aa7cb6" xmlns:ns3="5232b8da-2965-4bd3-966a-db90fe00c6de" xmlns:ns4="320326c2-5c4b-4809-9088-0c85dfc86a6f" targetNamespace="http://schemas.microsoft.com/office/2006/metadata/properties" ma:root="true" ma:fieldsID="88646da612921f982de83a296fcf4a45" ns2:_="" ns3:_="" ns4:_="">
    <xsd:import namespace="43d412cb-6ef6-4d2c-a714-d61619aa7cb6"/>
    <xsd:import namespace="5232b8da-2965-4bd3-966a-db90fe00c6de"/>
    <xsd:import namespace="320326c2-5c4b-4809-9088-0c85dfc86a6f"/>
    <xsd:element name="properties">
      <xsd:complexType>
        <xsd:sequence>
          <xsd:element name="documentManagement">
            <xsd:complexType>
              <xsd:all>
                <xsd:element ref="ns2:ABB_DocumentStatus" minOccurs="0"/>
                <xsd:element ref="ns2:ABB_LanguageCode" minOccurs="0"/>
                <xsd:element ref="ns3:CRC_x0020_Project_x0020_PhaseTaxHTField0" minOccurs="0"/>
                <xsd:element ref="ns3:TaxCatchAll" minOccurs="0"/>
                <xsd:element ref="ns3:TaxCatchAllLabel" minOccurs="0"/>
                <xsd:element ref="ns3:CRC_x0020_Document_x0020_TypeTaxHTField0" minOccurs="0"/>
                <xsd:element ref="ns4:h4444216cadb476bbeb0c378abcbd0e0" minOccurs="0"/>
                <xsd:element ref="ns4:h7377f5448c84e41b6996cb002fab652"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d412cb-6ef6-4d2c-a714-d61619aa7cb6" elementFormDefault="qualified">
    <xsd:import namespace="http://schemas.microsoft.com/office/2006/documentManagement/types"/>
    <xsd:import namespace="http://schemas.microsoft.com/office/infopath/2007/PartnerControls"/>
    <xsd:element name="ABB_DocumentStatus" ma:index="8" nillable="true" ma:displayName="Document Status" ma:default="Draft" ma:format="Dropdown" ma:indexed="true" ma:internalName="ABB_DocumentStatus">
      <xsd:simpleType>
        <xsd:restriction base="dms:Choice">
          <xsd:enumeration value="Draft"/>
          <xsd:enumeration value="Approved"/>
          <xsd:enumeration value="Released"/>
          <xsd:enumeration value="Withdrawn"/>
          <xsd:enumeration value="Deleted"/>
        </xsd:restriction>
      </xsd:simpleType>
    </xsd:element>
    <xsd:element name="ABB_LanguageCode" ma:index="9" nillable="true" ma:displayName="Language" ma:default="english" ma:format="Dropdown" ma:internalName="ABB_LanguageCode">
      <xsd:simpleType>
        <xsd:restriction base="dms:Choice">
          <xsd:enumeration value="abkhazian"/>
          <xsd:enumeration value="afar"/>
          <xsd:enumeration value="afrikaans"/>
          <xsd:enumeration value="albanian"/>
          <xsd:enumeration value="amharic"/>
          <xsd:enumeration value="arabic"/>
          <xsd:enumeration value="aragonese"/>
          <xsd:enumeration value="armenian"/>
          <xsd:enumeration value="assamese"/>
          <xsd:enumeration value="avestan"/>
          <xsd:enumeration value="aymara"/>
          <xsd:enumeration value="azerbaijani"/>
          <xsd:enumeration value="bashkir"/>
          <xsd:enumeration value="basque"/>
          <xsd:enumeration value="belarusian"/>
          <xsd:enumeration value="bengali"/>
          <xsd:enumeration value="bihari"/>
          <xsd:enumeration value="bislama"/>
          <xsd:enumeration value="bosnian"/>
          <xsd:enumeration value="breton"/>
          <xsd:enumeration value="bulgarian"/>
          <xsd:enumeration value="burmese"/>
          <xsd:enumeration value="catalan"/>
          <xsd:enumeration value="chamorro"/>
          <xsd:enumeration value="chechen"/>
          <xsd:enumeration value="chinese"/>
          <xsd:enumeration value="chuvash"/>
          <xsd:enumeration value="cornish"/>
          <xsd:enumeration value="corsican"/>
          <xsd:enumeration value="croatian"/>
          <xsd:enumeration value="czech"/>
          <xsd:enumeration value="danish"/>
          <xsd:enumeration value="dutch"/>
          <xsd:enumeration value="dzongkha"/>
          <xsd:enumeration value="english"/>
          <xsd:enumeration value="esperanto"/>
          <xsd:enumeration value="estonian"/>
          <xsd:enumeration value="faroese"/>
          <xsd:enumeration value="fijian"/>
          <xsd:enumeration value="finnish"/>
          <xsd:enumeration value="french"/>
          <xsd:enumeration value="galician"/>
          <xsd:enumeration value="georgian"/>
          <xsd:enumeration value="german"/>
          <xsd:enumeration value="greek"/>
          <xsd:enumeration value="guarani"/>
          <xsd:enumeration value="gujarati"/>
          <xsd:enumeration value="haitian"/>
          <xsd:enumeration value="hausa"/>
          <xsd:enumeration value="hebrew"/>
          <xsd:enumeration value="herero"/>
          <xsd:enumeration value="hindi"/>
          <xsd:enumeration value="hiri motu"/>
          <xsd:enumeration value="hungarian"/>
          <xsd:enumeration value="icelandic"/>
          <xsd:enumeration value="ido"/>
          <xsd:enumeration value="indonesian"/>
          <xsd:enumeration value="interlingue"/>
          <xsd:enumeration value="inuktitut"/>
          <xsd:enumeration value="inupiaq"/>
          <xsd:enumeration value="irish"/>
          <xsd:enumeration value="italian"/>
          <xsd:enumeration value="japanese"/>
          <xsd:enumeration value="javanese"/>
          <xsd:enumeration value="kalaallisut"/>
          <xsd:enumeration value="kannada"/>
          <xsd:enumeration value="kashmiri"/>
          <xsd:enumeration value="kazakh"/>
          <xsd:enumeration value="khmer"/>
          <xsd:enumeration value="kikuyu"/>
          <xsd:enumeration value="kinyarwanda"/>
          <xsd:enumeration value="kirghiz"/>
          <xsd:enumeration value="komi"/>
          <xsd:enumeration value="korean"/>
          <xsd:enumeration value="kuanyama"/>
          <xsd:enumeration value="kurdish"/>
          <xsd:enumeration value="lao"/>
          <xsd:enumeration value="latin"/>
          <xsd:enumeration value="latvian"/>
          <xsd:enumeration value="limburgan"/>
          <xsd:enumeration value="lingala"/>
          <xsd:enumeration value="lithuanian"/>
          <xsd:enumeration value="luxembourgish"/>
          <xsd:enumeration value="macedonian"/>
          <xsd:enumeration value="malagasy"/>
          <xsd:enumeration value="malay"/>
          <xsd:enumeration value="malayalam"/>
          <xsd:enumeration value="maltese"/>
          <xsd:enumeration value="manx"/>
          <xsd:enumeration value="maori"/>
          <xsd:enumeration value="marathi"/>
          <xsd:enumeration value="marshallese"/>
          <xsd:enumeration value="moldavian"/>
          <xsd:enumeration value="mongolian"/>
          <xsd:enumeration value="nauru"/>
          <xsd:enumeration value="navaho"/>
          <xsd:enumeration value="ndebele"/>
          <xsd:enumeration value="ndebele, south"/>
          <xsd:enumeration value="ndonga"/>
          <xsd:enumeration value="nepali"/>
          <xsd:enumeration value="northern sami"/>
          <xsd:enumeration value="norwegian"/>
          <xsd:enumeration value="norwegian bokmal"/>
          <xsd:enumeration value="norwegian nynorsk"/>
          <xsd:enumeration value="nyanja"/>
          <xsd:enumeration value="occitan"/>
          <xsd:enumeration value="oriya"/>
          <xsd:enumeration value="oromo"/>
          <xsd:enumeration value="ossetian"/>
          <xsd:enumeration value="pali"/>
          <xsd:enumeration value="panjabi"/>
          <xsd:enumeration value="persian"/>
          <xsd:enumeration value="polish"/>
          <xsd:enumeration value="portuguese"/>
          <xsd:enumeration value="pushto"/>
          <xsd:enumeration value="quechua"/>
          <xsd:enumeration value="raeto-romance"/>
          <xsd:enumeration value="romanian"/>
          <xsd:enumeration value="rundi"/>
          <xsd:enumeration value="russian"/>
          <xsd:enumeration value="samoan"/>
          <xsd:enumeration value="sango"/>
          <xsd:enumeration value="sanskrit"/>
          <xsd:enumeration value="sardinian"/>
          <xsd:enumeration value="serbian"/>
          <xsd:enumeration value="shona"/>
          <xsd:enumeration value="sichuan yi"/>
          <xsd:enumeration value="sindhi"/>
          <xsd:enumeration value="sinhala"/>
          <xsd:enumeration value="slovak"/>
          <xsd:enumeration value="slovenian"/>
          <xsd:enumeration value="somali"/>
          <xsd:enumeration value="sotho"/>
          <xsd:enumeration value="spanish"/>
          <xsd:enumeration value="sundanese"/>
          <xsd:enumeration value="swahili"/>
          <xsd:enumeration value="swati"/>
          <xsd:enumeration value="swedish"/>
          <xsd:enumeration value="tagalog"/>
          <xsd:enumeration value="tahitian"/>
          <xsd:enumeration value="tajik"/>
          <xsd:enumeration value="tamil"/>
          <xsd:enumeration value="tatar"/>
          <xsd:enumeration value="telugu"/>
          <xsd:enumeration value="thai"/>
          <xsd:enumeration value="tibetan"/>
          <xsd:enumeration value="tigrinya"/>
          <xsd:enumeration value="tonga"/>
          <xsd:enumeration value="tsonga"/>
          <xsd:enumeration value="tswana"/>
          <xsd:enumeration value="turkish"/>
          <xsd:enumeration value="turkmen"/>
          <xsd:enumeration value="twi"/>
          <xsd:enumeration value="uighur"/>
          <xsd:enumeration value="ukrainian"/>
          <xsd:enumeration value="urdu"/>
          <xsd:enumeration value="uzbek"/>
          <xsd:enumeration value="vietnamese"/>
          <xsd:enumeration value="volapuk"/>
          <xsd:enumeration value="walloon"/>
          <xsd:enumeration value="welsh"/>
          <xsd:enumeration value="western frisian"/>
          <xsd:enumeration value="wolof"/>
          <xsd:enumeration value="xhosa"/>
          <xsd:enumeration value="yiddish"/>
          <xsd:enumeration value="yoruba"/>
          <xsd:enumeration value="zhuang"/>
          <xsd:enumeration value="zulu"/>
        </xsd:restriction>
      </xsd:simpleType>
    </xsd:element>
  </xsd:schema>
  <xsd:schema xmlns:xsd="http://www.w3.org/2001/XMLSchema" xmlns:xs="http://www.w3.org/2001/XMLSchema" xmlns:dms="http://schemas.microsoft.com/office/2006/documentManagement/types" xmlns:pc="http://schemas.microsoft.com/office/infopath/2007/PartnerControls" targetNamespace="5232b8da-2965-4bd3-966a-db90fe00c6de" elementFormDefault="qualified">
    <xsd:import namespace="http://schemas.microsoft.com/office/2006/documentManagement/types"/>
    <xsd:import namespace="http://schemas.microsoft.com/office/infopath/2007/PartnerControls"/>
    <xsd:element name="CRC_x0020_Project_x0020_PhaseTaxHTField0" ma:index="11" nillable="true" ma:taxonomy="true" ma:internalName="CRC_x0020_Project_x0020_PhaseTaxHTField0" ma:taxonomyFieldName="CRC_x0020_Project_x0020_Phase" ma:displayName="CRC Project Phase" ma:readOnly="false" ma:fieldId="{6291118a-52e4-4649-9c39-d38934124a50}" ma:taxonomyMulti="true" ma:sspId="09669448-1bd3-4ff0-a5ab-fb95122dd6e6" ma:termSetId="c02f6a4e-c50b-41a9-a0b4-cb2087ba9215" ma:anchorId="00000000-0000-0000-0000-000000000000" ma:open="true" ma:isKeyword="false">
      <xsd:complexType>
        <xsd:sequence>
          <xsd:element ref="pc:Terms" minOccurs="0" maxOccurs="1"/>
        </xsd:sequence>
      </xsd:complexType>
    </xsd:element>
    <xsd:element name="TaxCatchAll" ma:index="12" nillable="true" ma:displayName="Taxonomy Catch All Column" ma:description="" ma:hidden="true" ma:list="{c7dc5041-d4da-4c8d-8d5b-ea079145cfc6}" ma:internalName="TaxCatchAll" ma:showField="CatchAllData" ma:web="320326c2-5c4b-4809-9088-0c85dfc86a6f">
      <xsd:complexType>
        <xsd:complexContent>
          <xsd:extension base="dms:MultiChoiceLookup">
            <xsd:sequence>
              <xsd:element name="Value" type="dms:Lookup" maxOccurs="unbounded" minOccurs="0" nillable="true"/>
            </xsd:sequence>
          </xsd:extension>
        </xsd:complexContent>
      </xsd:complexType>
    </xsd:element>
    <xsd:element name="TaxCatchAllLabel" ma:index="13" nillable="true" ma:displayName="Taxonomy Catch All Column1" ma:description="" ma:hidden="true" ma:list="{c7dc5041-d4da-4c8d-8d5b-ea079145cfc6}" ma:internalName="TaxCatchAllLabel" ma:readOnly="true" ma:showField="CatchAllDataLabel" ma:web="320326c2-5c4b-4809-9088-0c85dfc86a6f">
      <xsd:complexType>
        <xsd:complexContent>
          <xsd:extension base="dms:MultiChoiceLookup">
            <xsd:sequence>
              <xsd:element name="Value" type="dms:Lookup" maxOccurs="unbounded" minOccurs="0" nillable="true"/>
            </xsd:sequence>
          </xsd:extension>
        </xsd:complexContent>
      </xsd:complexType>
    </xsd:element>
    <xsd:element name="CRC_x0020_Document_x0020_TypeTaxHTField0" ma:index="15" nillable="true" ma:taxonomy="true" ma:internalName="CRC_x0020_Document_x0020_TypeTaxHTField0" ma:taxonomyFieldName="CRC_x0020_Document_x0020_Type" ma:displayName="CRC Document Type" ma:readOnly="false" ma:fieldId="{b26953ae-933d-4a18-a9ab-28a2cd318af1}" ma:taxonomyMulti="true" ma:sspId="09669448-1bd3-4ff0-a5ab-fb95122dd6e6" ma:termSetId="78b82966-acac-450a-8f3f-072182ea09d0"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20326c2-5c4b-4809-9088-0c85dfc86a6f" elementFormDefault="qualified">
    <xsd:import namespace="http://schemas.microsoft.com/office/2006/documentManagement/types"/>
    <xsd:import namespace="http://schemas.microsoft.com/office/infopath/2007/PartnerControls"/>
    <xsd:element name="h4444216cadb476bbeb0c378abcbd0e0" ma:index="17" nillable="true" ma:taxonomy="true" ma:internalName="h4444216cadb476bbeb0c378abcbd0e0" ma:taxonomyFieldName="Stream_x002F_Workpackages" ma:displayName="Stream/Workpackages" ma:readOnly="false" ma:fieldId="{14444216-cadb-476b-beb0-c378abcbd0e0}" ma:taxonomyMulti="true" ma:sspId="09669448-1bd3-4ff0-a5ab-fb95122dd6e6" ma:termSetId="61977e2a-5901-4f24-bdc2-0dd623e90d9a" ma:anchorId="00000000-0000-0000-0000-000000000000" ma:open="true" ma:isKeyword="false">
      <xsd:complexType>
        <xsd:sequence>
          <xsd:element ref="pc:Terms" minOccurs="0" maxOccurs="1"/>
        </xsd:sequence>
      </xsd:complexType>
    </xsd:element>
    <xsd:element name="h7377f5448c84e41b6996cb002fab652" ma:index="19" nillable="true" ma:taxonomy="true" ma:internalName="h7377f5448c84e41b6996cb002fab652" ma:taxonomyFieldName="Project_x0020_Keywords" ma:displayName="Project Keywords" ma:readOnly="false" ma:fieldId="{17377f54-48c8-4e41-b699-6cb002fab652}" ma:taxonomyMulti="true" ma:sspId="09669448-1bd3-4ff0-a5ab-fb95122dd6e6" ma:termSetId="75d9848a-ba44-4cf9-9455-713086e8c5a2" ma:anchorId="00000000-0000-0000-0000-000000000000"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EFC9AA35-8B65-4729-94C3-57CAC361040E}">
  <ds:schemaRefs>
    <ds:schemaRef ds:uri="http://schemas.microsoft.com/office/2006/metadata/properties"/>
    <ds:schemaRef ds:uri="http://schemas.microsoft.com/office/infopath/2007/PartnerControls"/>
    <ds:schemaRef ds:uri="5232b8da-2965-4bd3-966a-db90fe00c6de"/>
    <ds:schemaRef ds:uri="43d412cb-6ef6-4d2c-a714-d61619aa7cb6"/>
    <ds:schemaRef ds:uri="320326c2-5c4b-4809-9088-0c85dfc86a6f"/>
  </ds:schemaRefs>
</ds:datastoreItem>
</file>

<file path=customXml/itemProps2.xml><?xml version="1.0" encoding="utf-8"?>
<ds:datastoreItem xmlns:ds="http://schemas.openxmlformats.org/officeDocument/2006/customXml" ds:itemID="{3C65A4DA-DA20-4E80-8B13-09A002CB4D7F}">
  <ds:schemaRefs>
    <ds:schemaRef ds:uri="Microsoft.SharePoint.Taxonomy.ContentTypeSync"/>
  </ds:schemaRefs>
</ds:datastoreItem>
</file>

<file path=customXml/itemProps3.xml><?xml version="1.0" encoding="utf-8"?>
<ds:datastoreItem xmlns:ds="http://schemas.openxmlformats.org/officeDocument/2006/customXml" ds:itemID="{D168C7E7-CD28-46AB-BD66-A7A83A567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d412cb-6ef6-4d2c-a714-d61619aa7cb6"/>
    <ds:schemaRef ds:uri="5232b8da-2965-4bd3-966a-db90fe00c6de"/>
    <ds:schemaRef ds:uri="320326c2-5c4b-4809-9088-0c85dfc86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6EE44BE-D325-4F1B-B973-A69DB001EED5}">
  <ds:schemaRefs>
    <ds:schemaRef ds:uri="http://schemas.microsoft.com/sharepoint/v3/contenttype/forms"/>
  </ds:schemaRefs>
</ds:datastoreItem>
</file>

<file path=customXml/itemProps5.xml><?xml version="1.0" encoding="utf-8"?>
<ds:datastoreItem xmlns:ds="http://schemas.openxmlformats.org/officeDocument/2006/customXml" ds:itemID="{EFFBA8B9-8CC1-43CC-9650-7996F71EB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9ADB000153-006_Software_Req_Spec.dot</Template>
  <TotalTime>0</TotalTime>
  <Pages>17</Pages>
  <Words>4164</Words>
  <Characters>23741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9ADB004520-003_Cloud_Tracking_Requirements_Specification_Rev1</vt:lpstr>
    </vt:vector>
  </TitlesOfParts>
  <Company>ABB Corporate Research</Company>
  <LinksUpToDate>false</LinksUpToDate>
  <CharactersWithSpaces>27850</CharactersWithSpaces>
  <SharedDoc>false</SharedDoc>
  <HLinks>
    <vt:vector size="162" baseType="variant">
      <vt:variant>
        <vt:i4>1966130</vt:i4>
      </vt:variant>
      <vt:variant>
        <vt:i4>158</vt:i4>
      </vt:variant>
      <vt:variant>
        <vt:i4>0</vt:i4>
      </vt:variant>
      <vt:variant>
        <vt:i4>5</vt:i4>
      </vt:variant>
      <vt:variant>
        <vt:lpwstr/>
      </vt:variant>
      <vt:variant>
        <vt:lpwstr>_Toc66589582</vt:lpwstr>
      </vt:variant>
      <vt:variant>
        <vt:i4>1900594</vt:i4>
      </vt:variant>
      <vt:variant>
        <vt:i4>152</vt:i4>
      </vt:variant>
      <vt:variant>
        <vt:i4>0</vt:i4>
      </vt:variant>
      <vt:variant>
        <vt:i4>5</vt:i4>
      </vt:variant>
      <vt:variant>
        <vt:lpwstr/>
      </vt:variant>
      <vt:variant>
        <vt:lpwstr>_Toc66589581</vt:lpwstr>
      </vt:variant>
      <vt:variant>
        <vt:i4>1835058</vt:i4>
      </vt:variant>
      <vt:variant>
        <vt:i4>146</vt:i4>
      </vt:variant>
      <vt:variant>
        <vt:i4>0</vt:i4>
      </vt:variant>
      <vt:variant>
        <vt:i4>5</vt:i4>
      </vt:variant>
      <vt:variant>
        <vt:lpwstr/>
      </vt:variant>
      <vt:variant>
        <vt:lpwstr>_Toc66589580</vt:lpwstr>
      </vt:variant>
      <vt:variant>
        <vt:i4>1376317</vt:i4>
      </vt:variant>
      <vt:variant>
        <vt:i4>140</vt:i4>
      </vt:variant>
      <vt:variant>
        <vt:i4>0</vt:i4>
      </vt:variant>
      <vt:variant>
        <vt:i4>5</vt:i4>
      </vt:variant>
      <vt:variant>
        <vt:lpwstr/>
      </vt:variant>
      <vt:variant>
        <vt:lpwstr>_Toc66589579</vt:lpwstr>
      </vt:variant>
      <vt:variant>
        <vt:i4>1310781</vt:i4>
      </vt:variant>
      <vt:variant>
        <vt:i4>134</vt:i4>
      </vt:variant>
      <vt:variant>
        <vt:i4>0</vt:i4>
      </vt:variant>
      <vt:variant>
        <vt:i4>5</vt:i4>
      </vt:variant>
      <vt:variant>
        <vt:lpwstr/>
      </vt:variant>
      <vt:variant>
        <vt:lpwstr>_Toc66589578</vt:lpwstr>
      </vt:variant>
      <vt:variant>
        <vt:i4>1769533</vt:i4>
      </vt:variant>
      <vt:variant>
        <vt:i4>128</vt:i4>
      </vt:variant>
      <vt:variant>
        <vt:i4>0</vt:i4>
      </vt:variant>
      <vt:variant>
        <vt:i4>5</vt:i4>
      </vt:variant>
      <vt:variant>
        <vt:lpwstr/>
      </vt:variant>
      <vt:variant>
        <vt:lpwstr>_Toc66589577</vt:lpwstr>
      </vt:variant>
      <vt:variant>
        <vt:i4>1703997</vt:i4>
      </vt:variant>
      <vt:variant>
        <vt:i4>122</vt:i4>
      </vt:variant>
      <vt:variant>
        <vt:i4>0</vt:i4>
      </vt:variant>
      <vt:variant>
        <vt:i4>5</vt:i4>
      </vt:variant>
      <vt:variant>
        <vt:lpwstr/>
      </vt:variant>
      <vt:variant>
        <vt:lpwstr>_Toc66589576</vt:lpwstr>
      </vt:variant>
      <vt:variant>
        <vt:i4>1638461</vt:i4>
      </vt:variant>
      <vt:variant>
        <vt:i4>116</vt:i4>
      </vt:variant>
      <vt:variant>
        <vt:i4>0</vt:i4>
      </vt:variant>
      <vt:variant>
        <vt:i4>5</vt:i4>
      </vt:variant>
      <vt:variant>
        <vt:lpwstr/>
      </vt:variant>
      <vt:variant>
        <vt:lpwstr>_Toc66589575</vt:lpwstr>
      </vt:variant>
      <vt:variant>
        <vt:i4>1572925</vt:i4>
      </vt:variant>
      <vt:variant>
        <vt:i4>110</vt:i4>
      </vt:variant>
      <vt:variant>
        <vt:i4>0</vt:i4>
      </vt:variant>
      <vt:variant>
        <vt:i4>5</vt:i4>
      </vt:variant>
      <vt:variant>
        <vt:lpwstr/>
      </vt:variant>
      <vt:variant>
        <vt:lpwstr>_Toc66589574</vt:lpwstr>
      </vt:variant>
      <vt:variant>
        <vt:i4>2031677</vt:i4>
      </vt:variant>
      <vt:variant>
        <vt:i4>104</vt:i4>
      </vt:variant>
      <vt:variant>
        <vt:i4>0</vt:i4>
      </vt:variant>
      <vt:variant>
        <vt:i4>5</vt:i4>
      </vt:variant>
      <vt:variant>
        <vt:lpwstr/>
      </vt:variant>
      <vt:variant>
        <vt:lpwstr>_Toc66589573</vt:lpwstr>
      </vt:variant>
      <vt:variant>
        <vt:i4>1966141</vt:i4>
      </vt:variant>
      <vt:variant>
        <vt:i4>98</vt:i4>
      </vt:variant>
      <vt:variant>
        <vt:i4>0</vt:i4>
      </vt:variant>
      <vt:variant>
        <vt:i4>5</vt:i4>
      </vt:variant>
      <vt:variant>
        <vt:lpwstr/>
      </vt:variant>
      <vt:variant>
        <vt:lpwstr>_Toc66589572</vt:lpwstr>
      </vt:variant>
      <vt:variant>
        <vt:i4>1900605</vt:i4>
      </vt:variant>
      <vt:variant>
        <vt:i4>92</vt:i4>
      </vt:variant>
      <vt:variant>
        <vt:i4>0</vt:i4>
      </vt:variant>
      <vt:variant>
        <vt:i4>5</vt:i4>
      </vt:variant>
      <vt:variant>
        <vt:lpwstr/>
      </vt:variant>
      <vt:variant>
        <vt:lpwstr>_Toc66589571</vt:lpwstr>
      </vt:variant>
      <vt:variant>
        <vt:i4>1835069</vt:i4>
      </vt:variant>
      <vt:variant>
        <vt:i4>86</vt:i4>
      </vt:variant>
      <vt:variant>
        <vt:i4>0</vt:i4>
      </vt:variant>
      <vt:variant>
        <vt:i4>5</vt:i4>
      </vt:variant>
      <vt:variant>
        <vt:lpwstr/>
      </vt:variant>
      <vt:variant>
        <vt:lpwstr>_Toc66589570</vt:lpwstr>
      </vt:variant>
      <vt:variant>
        <vt:i4>1376316</vt:i4>
      </vt:variant>
      <vt:variant>
        <vt:i4>80</vt:i4>
      </vt:variant>
      <vt:variant>
        <vt:i4>0</vt:i4>
      </vt:variant>
      <vt:variant>
        <vt:i4>5</vt:i4>
      </vt:variant>
      <vt:variant>
        <vt:lpwstr/>
      </vt:variant>
      <vt:variant>
        <vt:lpwstr>_Toc66589569</vt:lpwstr>
      </vt:variant>
      <vt:variant>
        <vt:i4>1310780</vt:i4>
      </vt:variant>
      <vt:variant>
        <vt:i4>74</vt:i4>
      </vt:variant>
      <vt:variant>
        <vt:i4>0</vt:i4>
      </vt:variant>
      <vt:variant>
        <vt:i4>5</vt:i4>
      </vt:variant>
      <vt:variant>
        <vt:lpwstr/>
      </vt:variant>
      <vt:variant>
        <vt:lpwstr>_Toc66589568</vt:lpwstr>
      </vt:variant>
      <vt:variant>
        <vt:i4>1769532</vt:i4>
      </vt:variant>
      <vt:variant>
        <vt:i4>68</vt:i4>
      </vt:variant>
      <vt:variant>
        <vt:i4>0</vt:i4>
      </vt:variant>
      <vt:variant>
        <vt:i4>5</vt:i4>
      </vt:variant>
      <vt:variant>
        <vt:lpwstr/>
      </vt:variant>
      <vt:variant>
        <vt:lpwstr>_Toc66589567</vt:lpwstr>
      </vt:variant>
      <vt:variant>
        <vt:i4>1703996</vt:i4>
      </vt:variant>
      <vt:variant>
        <vt:i4>62</vt:i4>
      </vt:variant>
      <vt:variant>
        <vt:i4>0</vt:i4>
      </vt:variant>
      <vt:variant>
        <vt:i4>5</vt:i4>
      </vt:variant>
      <vt:variant>
        <vt:lpwstr/>
      </vt:variant>
      <vt:variant>
        <vt:lpwstr>_Toc66589566</vt:lpwstr>
      </vt:variant>
      <vt:variant>
        <vt:i4>1638460</vt:i4>
      </vt:variant>
      <vt:variant>
        <vt:i4>56</vt:i4>
      </vt:variant>
      <vt:variant>
        <vt:i4>0</vt:i4>
      </vt:variant>
      <vt:variant>
        <vt:i4>5</vt:i4>
      </vt:variant>
      <vt:variant>
        <vt:lpwstr/>
      </vt:variant>
      <vt:variant>
        <vt:lpwstr>_Toc66589565</vt:lpwstr>
      </vt:variant>
      <vt:variant>
        <vt:i4>1572924</vt:i4>
      </vt:variant>
      <vt:variant>
        <vt:i4>50</vt:i4>
      </vt:variant>
      <vt:variant>
        <vt:i4>0</vt:i4>
      </vt:variant>
      <vt:variant>
        <vt:i4>5</vt:i4>
      </vt:variant>
      <vt:variant>
        <vt:lpwstr/>
      </vt:variant>
      <vt:variant>
        <vt:lpwstr>_Toc66589564</vt:lpwstr>
      </vt:variant>
      <vt:variant>
        <vt:i4>2031676</vt:i4>
      </vt:variant>
      <vt:variant>
        <vt:i4>44</vt:i4>
      </vt:variant>
      <vt:variant>
        <vt:i4>0</vt:i4>
      </vt:variant>
      <vt:variant>
        <vt:i4>5</vt:i4>
      </vt:variant>
      <vt:variant>
        <vt:lpwstr/>
      </vt:variant>
      <vt:variant>
        <vt:lpwstr>_Toc66589563</vt:lpwstr>
      </vt:variant>
      <vt:variant>
        <vt:i4>1966140</vt:i4>
      </vt:variant>
      <vt:variant>
        <vt:i4>38</vt:i4>
      </vt:variant>
      <vt:variant>
        <vt:i4>0</vt:i4>
      </vt:variant>
      <vt:variant>
        <vt:i4>5</vt:i4>
      </vt:variant>
      <vt:variant>
        <vt:lpwstr/>
      </vt:variant>
      <vt:variant>
        <vt:lpwstr>_Toc66589562</vt:lpwstr>
      </vt:variant>
      <vt:variant>
        <vt:i4>1900604</vt:i4>
      </vt:variant>
      <vt:variant>
        <vt:i4>32</vt:i4>
      </vt:variant>
      <vt:variant>
        <vt:i4>0</vt:i4>
      </vt:variant>
      <vt:variant>
        <vt:i4>5</vt:i4>
      </vt:variant>
      <vt:variant>
        <vt:lpwstr/>
      </vt:variant>
      <vt:variant>
        <vt:lpwstr>_Toc66589561</vt:lpwstr>
      </vt:variant>
      <vt:variant>
        <vt:i4>1835068</vt:i4>
      </vt:variant>
      <vt:variant>
        <vt:i4>26</vt:i4>
      </vt:variant>
      <vt:variant>
        <vt:i4>0</vt:i4>
      </vt:variant>
      <vt:variant>
        <vt:i4>5</vt:i4>
      </vt:variant>
      <vt:variant>
        <vt:lpwstr/>
      </vt:variant>
      <vt:variant>
        <vt:lpwstr>_Toc66589560</vt:lpwstr>
      </vt:variant>
      <vt:variant>
        <vt:i4>1376319</vt:i4>
      </vt:variant>
      <vt:variant>
        <vt:i4>20</vt:i4>
      </vt:variant>
      <vt:variant>
        <vt:i4>0</vt:i4>
      </vt:variant>
      <vt:variant>
        <vt:i4>5</vt:i4>
      </vt:variant>
      <vt:variant>
        <vt:lpwstr/>
      </vt:variant>
      <vt:variant>
        <vt:lpwstr>_Toc66589559</vt:lpwstr>
      </vt:variant>
      <vt:variant>
        <vt:i4>1310783</vt:i4>
      </vt:variant>
      <vt:variant>
        <vt:i4>14</vt:i4>
      </vt:variant>
      <vt:variant>
        <vt:i4>0</vt:i4>
      </vt:variant>
      <vt:variant>
        <vt:i4>5</vt:i4>
      </vt:variant>
      <vt:variant>
        <vt:lpwstr/>
      </vt:variant>
      <vt:variant>
        <vt:lpwstr>_Toc66589558</vt:lpwstr>
      </vt:variant>
      <vt:variant>
        <vt:i4>1769535</vt:i4>
      </vt:variant>
      <vt:variant>
        <vt:i4>8</vt:i4>
      </vt:variant>
      <vt:variant>
        <vt:i4>0</vt:i4>
      </vt:variant>
      <vt:variant>
        <vt:i4>5</vt:i4>
      </vt:variant>
      <vt:variant>
        <vt:lpwstr/>
      </vt:variant>
      <vt:variant>
        <vt:lpwstr>_Toc66589557</vt:lpwstr>
      </vt:variant>
      <vt:variant>
        <vt:i4>1703999</vt:i4>
      </vt:variant>
      <vt:variant>
        <vt:i4>2</vt:i4>
      </vt:variant>
      <vt:variant>
        <vt:i4>0</vt:i4>
      </vt:variant>
      <vt:variant>
        <vt:i4>5</vt:i4>
      </vt:variant>
      <vt:variant>
        <vt:lpwstr/>
      </vt:variant>
      <vt:variant>
        <vt:lpwstr>_Toc66589556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9ADB004520-003_Cloud_Tracking_Requirements_Specification_Rev1</dc:title>
  <dc:creator>Dominguez, Luis</dc:creator>
  <cp:lastModifiedBy>Burak Zeydan</cp:lastModifiedBy>
  <cp:revision>4</cp:revision>
  <dcterms:created xsi:type="dcterms:W3CDTF">2013-12-06T18:02:00Z</dcterms:created>
  <dcterms:modified xsi:type="dcterms:W3CDTF">2013-12-12T07:13:00Z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0x010100ED04700550DD4CEDA60274B11B03175B00307DB258D2DB61429A4671DF5B7A191C004CD9E8FEDB89B341A2CC804E5372328A</vt:lpwstr>
  </property>
  <property fmtid="{D5CDD505-2E9C-101B-9397-08002B2CF9AE}" pid="3" name="Order">
    <vt:r8>2700</vt:r8>
  </property>
  <property fmtid="{D5CDD505-2E9C-101B-9397-08002B2CF9AE}" pid="4" name="CRC Project Phase">
    <vt:lpwstr/>
  </property>
  <property fmtid="{D5CDD505-2E9C-101B-9397-08002B2CF9AE}" pid="5" name="CRC Document Type">
    <vt:lpwstr/>
  </property>
  <property fmtid="{D5CDD505-2E9C-101B-9397-08002B2CF9AE}" pid="6" name="Stream/Workpackages">
    <vt:lpwstr/>
  </property>
  <property fmtid="{D5CDD505-2E9C-101B-9397-08002B2CF9AE}" pid="7" name="Project Keywords">
    <vt:lpwstr/>
  </property>
</Properties>
</file>